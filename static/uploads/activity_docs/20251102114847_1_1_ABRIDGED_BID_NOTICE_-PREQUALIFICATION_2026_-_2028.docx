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496A" w14:textId="77777777" w:rsidR="005016EE" w:rsidRPr="006A18B9" w:rsidRDefault="005016EE" w:rsidP="005016EE">
      <w:pPr>
        <w:widowControl w:val="0"/>
        <w:autoSpaceDE w:val="0"/>
        <w:autoSpaceDN w:val="0"/>
        <w:spacing w:before="84" w:after="0" w:line="240" w:lineRule="auto"/>
        <w:ind w:left="959" w:right="1068"/>
        <w:jc w:val="center"/>
        <w:outlineLvl w:val="3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2840B11" w14:textId="5FF3225A" w:rsidR="00943D21" w:rsidRPr="00785657" w:rsidRDefault="00943D21" w:rsidP="00D647AB">
      <w:pPr>
        <w:jc w:val="center"/>
        <w:rPr>
          <w:rFonts w:ascii="Poppins" w:hAnsi="Poppins" w:cs="Poppins"/>
          <w:b/>
          <w:bCs/>
          <w:sz w:val="20"/>
          <w:szCs w:val="20"/>
        </w:rPr>
      </w:pPr>
      <w:r w:rsidRPr="00785657">
        <w:rPr>
          <w:rFonts w:ascii="Poppins" w:hAnsi="Poppins" w:cs="Poppins"/>
          <w:b/>
          <w:bCs/>
          <w:sz w:val="20"/>
          <w:szCs w:val="20"/>
          <w:shd w:val="clear" w:color="auto" w:fill="0D0D0D"/>
        </w:rPr>
        <w:t xml:space="preserve">ABRIDGED BID NOTICE UNDER OPEN </w:t>
      </w:r>
      <w:r>
        <w:rPr>
          <w:rFonts w:ascii="Poppins" w:hAnsi="Poppins" w:cs="Poppins"/>
          <w:b/>
          <w:bCs/>
          <w:sz w:val="20"/>
          <w:szCs w:val="20"/>
          <w:shd w:val="clear" w:color="auto" w:fill="0D0D0D"/>
        </w:rPr>
        <w:t>DOMESTIC/INTERNATIONAL</w:t>
      </w:r>
      <w:r w:rsidRPr="00785657">
        <w:rPr>
          <w:rFonts w:ascii="Poppins" w:hAnsi="Poppins" w:cs="Poppins"/>
          <w:b/>
          <w:bCs/>
          <w:sz w:val="20"/>
          <w:szCs w:val="20"/>
          <w:shd w:val="clear" w:color="auto" w:fill="0D0D0D"/>
        </w:rPr>
        <w:t xml:space="preserve"> BIDDING</w: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462263" wp14:editId="62A1E516">
                <wp:simplePos x="0" y="0"/>
                <wp:positionH relativeFrom="column">
                  <wp:posOffset>6472555</wp:posOffset>
                </wp:positionH>
                <wp:positionV relativeFrom="paragraph">
                  <wp:posOffset>-624205</wp:posOffset>
                </wp:positionV>
                <wp:extent cx="60960" cy="175260"/>
                <wp:effectExtent l="0" t="2540" r="635" b="317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6ADAA" w14:textId="77777777" w:rsidR="00943D21" w:rsidRDefault="00943D21" w:rsidP="00943D21">
                            <w:r>
                              <w:rPr>
                                <w:rFonts w:ascii="Albertus Extra Bold" w:hAnsi="Albertus Extra Bold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462263" id="Rectangle 28" o:spid="_x0000_s1026" style="position:absolute;left:0;text-align:left;margin-left:509.65pt;margin-top:-49.15pt;width:4.8pt;height:13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" filled="f" stroked="f">
                <v:textbox inset="0,0,0,0">
                  <w:txbxContent>
                    <w:p w14:paraId="3446ADAA" w14:textId="77777777" w:rsidR="00943D21" w:rsidRDefault="00943D21" w:rsidP="00943D21">
                      <w:r>
                        <w:rPr>
                          <w:rFonts w:ascii="Albertus Extra Bold" w:hAnsi="Albertus Extra Bold"/>
                          <w:b/>
                          <w:bCs/>
                          <w:color w:val="FFFFFF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DE74E0" wp14:editId="2C36A731">
                <wp:simplePos x="0" y="0"/>
                <wp:positionH relativeFrom="column">
                  <wp:posOffset>1856740</wp:posOffset>
                </wp:positionH>
                <wp:positionV relativeFrom="paragraph">
                  <wp:posOffset>-957580</wp:posOffset>
                </wp:positionV>
                <wp:extent cx="751840" cy="269240"/>
                <wp:effectExtent l="0" t="2540" r="1270" b="444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184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8128C7" w14:textId="77777777" w:rsidR="00943D21" w:rsidRDefault="00943D21" w:rsidP="00943D2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DE74E0" id="Rectangle 27" o:spid="_x0000_s1027" style="position:absolute;left:0;text-align:left;margin-left:146.2pt;margin-top:-75.4pt;width:59.2pt;height:2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" filled="f" stroked="f">
                <v:textbox inset="0,0,0,0">
                  <w:txbxContent>
                    <w:p w14:paraId="168128C7" w14:textId="77777777" w:rsidR="00943D21" w:rsidRDefault="00943D21" w:rsidP="00943D21"/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B8D958" wp14:editId="1976D6F1">
                <wp:simplePos x="0" y="0"/>
                <wp:positionH relativeFrom="column">
                  <wp:posOffset>1856740</wp:posOffset>
                </wp:positionH>
                <wp:positionV relativeFrom="paragraph">
                  <wp:posOffset>-1093470</wp:posOffset>
                </wp:positionV>
                <wp:extent cx="1343660" cy="269240"/>
                <wp:effectExtent l="0" t="0" r="0" b="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0621D9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 xml:space="preserve">Plot </w:t>
                            </w:r>
                            <w:smartTag w:uri="urn:schemas-microsoft-com:office:smarttags" w:element="Street">
                              <w:smartTag w:uri="urn:schemas-microsoft-com:office:smarttags" w:element="address">
                                <w:r>
                                  <w:rPr>
                                    <w:rFonts w:ascii="Lucida Sans" w:hAnsi="Lucida Sans"/>
                                    <w:color w:val="000000"/>
                                    <w:sz w:val="18"/>
                                    <w:szCs w:val="18"/>
                                  </w:rPr>
                                  <w:t>10 Hannington Rd</w:t>
                                </w:r>
                              </w:smartTag>
                            </w:smartTag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B8D958" id="Rectangle 26" o:spid="_x0000_s1028" style="position:absolute;left:0;text-align:left;margin-left:146.2pt;margin-top:-86.1pt;width:105.8pt;height:21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" filled="f" stroked="f">
                <v:textbox inset="0,0,0,0">
                  <w:txbxContent>
                    <w:p w14:paraId="740621D9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 xml:space="preserve">Plot </w:t>
                      </w:r>
                      <w:smartTag w:uri="urn:schemas-microsoft-com:office:smarttags" w:element="Street">
                        <w:smartTag w:uri="urn:schemas-microsoft-com:office:smarttags" w:element="address">
                          <w:r>
                            <w:rPr>
                              <w:rFonts w:ascii="Lucida Sans" w:hAnsi="Lucida Sans"/>
                              <w:color w:val="000000"/>
                              <w:sz w:val="18"/>
                              <w:szCs w:val="18"/>
                            </w:rPr>
                            <w:t>10 Hannington Rd</w:t>
                          </w:r>
                        </w:smartTag>
                      </w:smartTag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20AA72" wp14:editId="2337E1E2">
                <wp:simplePos x="0" y="0"/>
                <wp:positionH relativeFrom="column">
                  <wp:posOffset>1856740</wp:posOffset>
                </wp:positionH>
                <wp:positionV relativeFrom="paragraph">
                  <wp:posOffset>-1229360</wp:posOffset>
                </wp:positionV>
                <wp:extent cx="967740" cy="269240"/>
                <wp:effectExtent l="0" t="0" r="4445" b="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774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4D6D95" w14:textId="77777777" w:rsidR="00943D21" w:rsidRDefault="00943D21" w:rsidP="00943D21">
                            <w:smartTag w:uri="urn:schemas-microsoft-com:office:smarttags" w:element="City">
                              <w:smartTag w:uri="urn:schemas-microsoft-com:office:smarttags" w:element="place">
                                <w:r>
                                  <w:rPr>
                                    <w:rFonts w:ascii="Lucida Sans" w:hAnsi="Lucida Sans"/>
                                    <w:color w:val="000000"/>
                                    <w:sz w:val="18"/>
                                    <w:szCs w:val="18"/>
                                  </w:rPr>
                                  <w:t>Kampala</w:t>
                                </w:r>
                              </w:smartTag>
                              <w:r>
                                <w:rPr>
                                  <w:rFonts w:ascii="Lucida Sans" w:hAnsi="Lucida Sans"/>
                                  <w:color w:val="00000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smartTag w:uri="urn:schemas-microsoft-com:office:smarttags" w:element="country-region">
                                <w:r>
                                  <w:rPr>
                                    <w:rFonts w:ascii="Lucida Sans" w:hAnsi="Lucida Sans"/>
                                    <w:color w:val="000000"/>
                                    <w:sz w:val="18"/>
                                    <w:szCs w:val="18"/>
                                  </w:rPr>
                                  <w:t>Uganda</w:t>
                                </w:r>
                              </w:smartTag>
                            </w:smartTag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20AA72" id="Rectangle 25" o:spid="_x0000_s1029" style="position:absolute;left:0;text-align:left;margin-left:146.2pt;margin-top:-96.8pt;width:76.2pt;height:21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" filled="f" stroked="f">
                <v:textbox inset="0,0,0,0">
                  <w:txbxContent>
                    <w:p w14:paraId="2A4D6D95" w14:textId="77777777" w:rsidR="00943D21" w:rsidRDefault="00943D21" w:rsidP="00943D21">
                      <w:smartTag w:uri="urn:schemas-microsoft-com:office:smarttags" w:element="City">
                        <w:smartTag w:uri="urn:schemas-microsoft-com:office:smarttags" w:element="place">
                          <w:r>
                            <w:rPr>
                              <w:rFonts w:ascii="Lucida Sans" w:hAnsi="Lucida Sans"/>
                              <w:color w:val="000000"/>
                              <w:sz w:val="18"/>
                              <w:szCs w:val="18"/>
                            </w:rPr>
                            <w:t>Kampala</w:t>
                          </w:r>
                        </w:smartTag>
                        <w:r>
                          <w:rPr>
                            <w:rFonts w:ascii="Lucida Sans" w:hAnsi="Lucida Sans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smartTag w:uri="urn:schemas-microsoft-com:office:smarttags" w:element="country-region">
                          <w:r>
                            <w:rPr>
                              <w:rFonts w:ascii="Lucida Sans" w:hAnsi="Lucida Sans"/>
                              <w:color w:val="000000"/>
                              <w:sz w:val="18"/>
                              <w:szCs w:val="18"/>
                            </w:rPr>
                            <w:t>Uganda</w:t>
                          </w:r>
                        </w:smartTag>
                      </w:smartTag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E1685B" wp14:editId="2F6D28F3">
                <wp:simplePos x="0" y="0"/>
                <wp:positionH relativeFrom="column">
                  <wp:posOffset>1856740</wp:posOffset>
                </wp:positionH>
                <wp:positionV relativeFrom="paragraph">
                  <wp:posOffset>-1365250</wp:posOffset>
                </wp:positionV>
                <wp:extent cx="791845" cy="269240"/>
                <wp:effectExtent l="0" t="4445" r="0" b="254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1A865" w14:textId="77777777" w:rsidR="00943D21" w:rsidRDefault="00943D21" w:rsidP="00943D21">
                            <w:smartTag w:uri="urn:schemas-microsoft-com:office:smarttags" w:element="address">
                              <w:smartTag w:uri="urn:schemas-microsoft-com:office:smarttags" w:element="Street">
                                <w:r>
                                  <w:rPr>
                                    <w:rFonts w:ascii="Lucida Sans" w:hAnsi="Lucida Sans"/>
                                    <w:color w:val="000000"/>
                                    <w:sz w:val="18"/>
                                    <w:szCs w:val="18"/>
                                  </w:rPr>
                                  <w:t>P.O. Box</w:t>
                                </w:r>
                              </w:smartTag>
                              <w:r>
                                <w:rPr>
                                  <w:rFonts w:ascii="Lucida Sans" w:hAnsi="Lucida Sans"/>
                                  <w:color w:val="000000"/>
                                  <w:sz w:val="18"/>
                                  <w:szCs w:val="18"/>
                                </w:rPr>
                                <w:t xml:space="preserve"> 7625</w:t>
                              </w:r>
                            </w:smartTag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E1685B" id="Rectangle 24" o:spid="_x0000_s1030" style="position:absolute;left:0;text-align:left;margin-left:146.2pt;margin-top:-107.5pt;width:62.35pt;height:21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" filled="f" stroked="f">
                <v:textbox inset="0,0,0,0">
                  <w:txbxContent>
                    <w:p w14:paraId="7771A865" w14:textId="77777777" w:rsidR="00943D21" w:rsidRDefault="00943D21" w:rsidP="00943D21">
                      <w:smartTag w:uri="urn:schemas-microsoft-com:office:smarttags" w:element="address">
                        <w:smartTag w:uri="urn:schemas-microsoft-com:office:smarttags" w:element="Street">
                          <w:r>
                            <w:rPr>
                              <w:rFonts w:ascii="Lucida Sans" w:hAnsi="Lucida Sans"/>
                              <w:color w:val="000000"/>
                              <w:sz w:val="18"/>
                              <w:szCs w:val="18"/>
                            </w:rPr>
                            <w:t>P.O. Box</w:t>
                          </w:r>
                        </w:smartTag>
                        <w:r>
                          <w:rPr>
                            <w:rFonts w:ascii="Lucida Sans" w:hAnsi="Lucida Sans"/>
                            <w:color w:val="000000"/>
                            <w:sz w:val="18"/>
                            <w:szCs w:val="18"/>
                          </w:rPr>
                          <w:t xml:space="preserve"> 7625</w:t>
                        </w:r>
                      </w:smartTag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C8CD78" wp14:editId="777F2A3D">
                <wp:simplePos x="0" y="0"/>
                <wp:positionH relativeFrom="column">
                  <wp:posOffset>3326130</wp:posOffset>
                </wp:positionH>
                <wp:positionV relativeFrom="paragraph">
                  <wp:posOffset>-1093470</wp:posOffset>
                </wp:positionV>
                <wp:extent cx="1419860" cy="269240"/>
                <wp:effectExtent l="1905" t="0" r="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86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61E87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>Email: transco@uetcl.com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C8CD78" id="Rectangle 23" o:spid="_x0000_s1031" style="position:absolute;left:0;text-align:left;margin-left:261.9pt;margin-top:-86.1pt;width:111.8pt;height:2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" filled="f" stroked="f">
                <v:textbox inset="0,0,0,0">
                  <w:txbxContent>
                    <w:p w14:paraId="5E561E87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>Email: transco@uetcl.com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846875" wp14:editId="46A84BE9">
                <wp:simplePos x="0" y="0"/>
                <wp:positionH relativeFrom="column">
                  <wp:posOffset>3326130</wp:posOffset>
                </wp:positionH>
                <wp:positionV relativeFrom="paragraph">
                  <wp:posOffset>-1229360</wp:posOffset>
                </wp:positionV>
                <wp:extent cx="1360170" cy="269240"/>
                <wp:effectExtent l="1905" t="0" r="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17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E1A5B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>Fax: +256 414 341789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846875" id="Rectangle 22" o:spid="_x0000_s1032" style="position:absolute;left:0;text-align:left;margin-left:261.9pt;margin-top:-96.8pt;width:107.1pt;height:21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" filled="f" stroked="f">
                <v:textbox inset="0,0,0,0">
                  <w:txbxContent>
                    <w:p w14:paraId="28DE1A5B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>Fax: +256 414 341789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7509B4" wp14:editId="420212FC">
                <wp:simplePos x="0" y="0"/>
                <wp:positionH relativeFrom="column">
                  <wp:posOffset>3326130</wp:posOffset>
                </wp:positionH>
                <wp:positionV relativeFrom="paragraph">
                  <wp:posOffset>-1365250</wp:posOffset>
                </wp:positionV>
                <wp:extent cx="1588770" cy="269240"/>
                <wp:effectExtent l="1905" t="4445" r="0" b="254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877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A5CB74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>Phone: +256 414 233433/4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509B4" id="Rectangle 21" o:spid="_x0000_s1033" style="position:absolute;left:0;text-align:left;margin-left:261.9pt;margin-top:-107.5pt;width:125.1pt;height:2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" filled="f" stroked="f">
                <v:textbox inset="0,0,0,0">
                  <w:txbxContent>
                    <w:p w14:paraId="6BA5CB74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>Phone: +256 414 233433/4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9F2A28" wp14:editId="49212DDA">
                <wp:simplePos x="0" y="0"/>
                <wp:positionH relativeFrom="column">
                  <wp:posOffset>1821180</wp:posOffset>
                </wp:positionH>
                <wp:positionV relativeFrom="paragraph">
                  <wp:posOffset>-1371600</wp:posOffset>
                </wp:positionV>
                <wp:extent cx="1469390" cy="580390"/>
                <wp:effectExtent l="1905" t="0" r="0" b="254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9390" cy="580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43E34B" id="Rectangle 20" o:spid="_x0000_s1026" style="position:absolute;margin-left:143.4pt;margin-top:-108pt;width:115.7pt;height:45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" stroked="f"/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E8DE90" wp14:editId="38AEF009">
                <wp:simplePos x="0" y="0"/>
                <wp:positionH relativeFrom="column">
                  <wp:posOffset>3278505</wp:posOffset>
                </wp:positionH>
                <wp:positionV relativeFrom="paragraph">
                  <wp:posOffset>-1371600</wp:posOffset>
                </wp:positionV>
                <wp:extent cx="1623695" cy="580390"/>
                <wp:effectExtent l="1905" t="0" r="3175" b="254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3695" cy="580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6A83D" id="Rectangle 19" o:spid="_x0000_s1026" style="position:absolute;margin-left:258.15pt;margin-top:-108pt;width:127.85pt;height:4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" stroked="f"/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3B6C2D" wp14:editId="44B1CB32">
                <wp:simplePos x="0" y="0"/>
                <wp:positionH relativeFrom="column">
                  <wp:posOffset>6478905</wp:posOffset>
                </wp:positionH>
                <wp:positionV relativeFrom="paragraph">
                  <wp:posOffset>-617855</wp:posOffset>
                </wp:positionV>
                <wp:extent cx="124460" cy="240665"/>
                <wp:effectExtent l="1905" t="0" r="0" b="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460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B1C66" w14:textId="77777777" w:rsidR="00943D21" w:rsidRDefault="00943D21" w:rsidP="00943D21">
                            <w:r>
                              <w:rPr>
                                <w:rFonts w:ascii="Albertus Extra Bold" w:hAnsi="Albertus Extra Bold"/>
                                <w:b/>
                                <w:bCs/>
                                <w:color w:val="7F7F7F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3B6C2D" id="Rectangle 18" o:spid="_x0000_s1034" style="position:absolute;left:0;text-align:left;margin-left:510.15pt;margin-top:-48.65pt;width:9.8pt;height:1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" filled="f" stroked="f">
                <v:textbox inset="0,0,0,0">
                  <w:txbxContent>
                    <w:p w14:paraId="527B1C66" w14:textId="77777777" w:rsidR="00943D21" w:rsidRDefault="00943D21" w:rsidP="00943D21">
                      <w:r>
                        <w:rPr>
                          <w:rFonts w:ascii="Albertus Extra Bold" w:hAnsi="Albertus Extra Bold"/>
                          <w:b/>
                          <w:bCs/>
                          <w:color w:val="7F7F7F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CD16A0" wp14:editId="1DE9F3AF">
                <wp:simplePos x="0" y="0"/>
                <wp:positionH relativeFrom="column">
                  <wp:posOffset>2585720</wp:posOffset>
                </wp:positionH>
                <wp:positionV relativeFrom="paragraph">
                  <wp:posOffset>-957580</wp:posOffset>
                </wp:positionV>
                <wp:extent cx="88900" cy="179070"/>
                <wp:effectExtent l="4445" t="2540" r="1905" b="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FD4740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CD16A0" id="Rectangle 17" o:spid="_x0000_s1035" style="position:absolute;left:0;text-align:left;margin-left:203.6pt;margin-top:-75.4pt;width:7pt;height:14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" filled="f" stroked="f">
                <v:textbox inset="0,0,0,0">
                  <w:txbxContent>
                    <w:p w14:paraId="57FD4740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364848" wp14:editId="447FC57A">
                <wp:simplePos x="0" y="0"/>
                <wp:positionH relativeFrom="column">
                  <wp:posOffset>3142615</wp:posOffset>
                </wp:positionH>
                <wp:positionV relativeFrom="paragraph">
                  <wp:posOffset>-1093470</wp:posOffset>
                </wp:positionV>
                <wp:extent cx="88900" cy="179070"/>
                <wp:effectExtent l="0" t="0" r="0" b="190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3460E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364848" id="Rectangle 16" o:spid="_x0000_s1036" style="position:absolute;left:0;text-align:left;margin-left:247.45pt;margin-top:-86.1pt;width:7pt;height:14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" filled="f" stroked="f">
                <v:textbox inset="0,0,0,0">
                  <w:txbxContent>
                    <w:p w14:paraId="2AA3460E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C7B28F" wp14:editId="2C19FE9A">
                <wp:simplePos x="0" y="0"/>
                <wp:positionH relativeFrom="column">
                  <wp:posOffset>2799080</wp:posOffset>
                </wp:positionH>
                <wp:positionV relativeFrom="paragraph">
                  <wp:posOffset>-1229360</wp:posOffset>
                </wp:positionV>
                <wp:extent cx="88900" cy="179070"/>
                <wp:effectExtent l="0" t="0" r="0" b="444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35ED3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C7B28F" id="Rectangle 15" o:spid="_x0000_s1037" style="position:absolute;left:0;text-align:left;margin-left:220.4pt;margin-top:-96.8pt;width:7pt;height:14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" filled="f" stroked="f">
                <v:textbox inset="0,0,0,0">
                  <w:txbxContent>
                    <w:p w14:paraId="54C35ED3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492E16" wp14:editId="1E7A0186">
                <wp:simplePos x="0" y="0"/>
                <wp:positionH relativeFrom="column">
                  <wp:posOffset>2626995</wp:posOffset>
                </wp:positionH>
                <wp:positionV relativeFrom="paragraph">
                  <wp:posOffset>-1365250</wp:posOffset>
                </wp:positionV>
                <wp:extent cx="88900" cy="179070"/>
                <wp:effectExtent l="0" t="4445" r="0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19B963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492E16" id="Rectangle 14" o:spid="_x0000_s1038" style="position:absolute;left:0;text-align:left;margin-left:206.85pt;margin-top:-107.5pt;width:7pt;height:14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" filled="f" stroked="f">
                <v:textbox inset="0,0,0,0">
                  <w:txbxContent>
                    <w:p w14:paraId="6619B963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992B26" wp14:editId="141936DC">
                <wp:simplePos x="0" y="0"/>
                <wp:positionH relativeFrom="column">
                  <wp:posOffset>1821180</wp:posOffset>
                </wp:positionH>
                <wp:positionV relativeFrom="paragraph">
                  <wp:posOffset>-1371600</wp:posOffset>
                </wp:positionV>
                <wp:extent cx="1469390" cy="580390"/>
                <wp:effectExtent l="1905" t="0" r="0" b="254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9390" cy="580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ED96FB" id="Rectangle 13" o:spid="_x0000_s1026" style="position:absolute;margin-left:143.4pt;margin-top:-108pt;width:115.7pt;height:4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" stroked="f"/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A5889" wp14:editId="7303459A">
                <wp:simplePos x="0" y="0"/>
                <wp:positionH relativeFrom="column">
                  <wp:posOffset>1821180</wp:posOffset>
                </wp:positionH>
                <wp:positionV relativeFrom="paragraph">
                  <wp:posOffset>-1371600</wp:posOffset>
                </wp:positionV>
                <wp:extent cx="1475105" cy="586740"/>
                <wp:effectExtent l="1905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105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987928" id="Rectangle 11" o:spid="_x0000_s1026" style="position:absolute;margin-left:143.4pt;margin-top:-108pt;width:116.15pt;height:4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" stroked="f"/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9209DF" wp14:editId="0091A3A1">
                <wp:simplePos x="0" y="0"/>
                <wp:positionH relativeFrom="column">
                  <wp:posOffset>4576445</wp:posOffset>
                </wp:positionH>
                <wp:positionV relativeFrom="paragraph">
                  <wp:posOffset>-1093470</wp:posOffset>
                </wp:positionV>
                <wp:extent cx="88900" cy="179070"/>
                <wp:effectExtent l="4445" t="0" r="1905" b="190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A0B05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9209DF" id="Rectangle 9" o:spid="_x0000_s1039" style="position:absolute;left:0;text-align:left;margin-left:360.35pt;margin-top:-86.1pt;width:7pt;height:14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" filled="f" stroked="f">
                <v:textbox inset="0,0,0,0">
                  <w:txbxContent>
                    <w:p w14:paraId="03EA0B05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3F1560" wp14:editId="0524056E">
                <wp:simplePos x="0" y="0"/>
                <wp:positionH relativeFrom="column">
                  <wp:posOffset>4499610</wp:posOffset>
                </wp:positionH>
                <wp:positionV relativeFrom="paragraph">
                  <wp:posOffset>-1229360</wp:posOffset>
                </wp:positionV>
                <wp:extent cx="88900" cy="179070"/>
                <wp:effectExtent l="3810" t="0" r="2540" b="444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B5828D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3F1560" id="Rectangle 7" o:spid="_x0000_s1040" style="position:absolute;left:0;text-align:left;margin-left:354.3pt;margin-top:-96.8pt;width:7pt;height:1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" filled="f" stroked="f">
                <v:textbox inset="0,0,0,0">
                  <w:txbxContent>
                    <w:p w14:paraId="44B5828D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F10E39" wp14:editId="27BB8291">
                <wp:simplePos x="0" y="0"/>
                <wp:positionH relativeFrom="column">
                  <wp:posOffset>4766310</wp:posOffset>
                </wp:positionH>
                <wp:positionV relativeFrom="paragraph">
                  <wp:posOffset>-1365250</wp:posOffset>
                </wp:positionV>
                <wp:extent cx="88900" cy="179070"/>
                <wp:effectExtent l="3810" t="4445" r="2540" b="0"/>
                <wp:wrapNone/>
                <wp:docPr id="933103426" name="Rectangle 933103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E3CDC" w14:textId="77777777" w:rsidR="00943D21" w:rsidRDefault="00943D21" w:rsidP="00943D21">
                            <w:r>
                              <w:rPr>
                                <w:rFonts w:ascii="Lucida Sans" w:hAnsi="Lucida San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10E39" id="Rectangle 933103426" o:spid="_x0000_s1041" style="position:absolute;left:0;text-align:left;margin-left:375.3pt;margin-top:-107.5pt;width:7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" filled="f" stroked="f">
                <v:textbox inset="0,0,0,0">
                  <w:txbxContent>
                    <w:p w14:paraId="025E3CDC" w14:textId="77777777" w:rsidR="00943D21" w:rsidRDefault="00943D21" w:rsidP="00943D21">
                      <w:r>
                        <w:rPr>
                          <w:rFonts w:ascii="Lucida Sans" w:hAnsi="Lucida San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CB0B1" wp14:editId="33636319">
                <wp:simplePos x="0" y="0"/>
                <wp:positionH relativeFrom="column">
                  <wp:posOffset>3278505</wp:posOffset>
                </wp:positionH>
                <wp:positionV relativeFrom="paragraph">
                  <wp:posOffset>-1371600</wp:posOffset>
                </wp:positionV>
                <wp:extent cx="1623695" cy="580390"/>
                <wp:effectExtent l="1905" t="0" r="3175" b="2540"/>
                <wp:wrapNone/>
                <wp:docPr id="1192002080" name="Rectangle 1192002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3695" cy="580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44E01" id="Rectangle 1192002080" o:spid="_x0000_s1026" style="position:absolute;margin-left:258.15pt;margin-top:-108pt;width:127.85pt;height:4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" stroked="f"/>
            </w:pict>
          </mc:Fallback>
        </mc:AlternateContent>
      </w:r>
      <w:r w:rsidRPr="00785657">
        <w:rPr>
          <w:rFonts w:ascii="Poppins" w:hAnsi="Poppins" w:cs="Poppi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DD8609" wp14:editId="7B6BB379">
                <wp:simplePos x="0" y="0"/>
                <wp:positionH relativeFrom="column">
                  <wp:posOffset>3278505</wp:posOffset>
                </wp:positionH>
                <wp:positionV relativeFrom="paragraph">
                  <wp:posOffset>-1371600</wp:posOffset>
                </wp:positionV>
                <wp:extent cx="1630045" cy="586740"/>
                <wp:effectExtent l="1905" t="0" r="0" b="0"/>
                <wp:wrapNone/>
                <wp:docPr id="344693277" name="Rectangle 344693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0045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CB408C" id="Rectangle 344693277" o:spid="_x0000_s1026" style="position:absolute;margin-left:258.15pt;margin-top:-108pt;width:128.35pt;height:4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" stroked="f"/>
            </w:pict>
          </mc:Fallback>
        </mc:AlternateContent>
      </w:r>
    </w:p>
    <w:p w14:paraId="4EA97101" w14:textId="77777777" w:rsidR="00943D21" w:rsidRPr="00785657" w:rsidRDefault="00943D21" w:rsidP="00943D21">
      <w:pPr>
        <w:ind w:right="-185"/>
        <w:jc w:val="center"/>
        <w:rPr>
          <w:rFonts w:ascii="Poppins" w:hAnsi="Poppins" w:cs="Poppins"/>
          <w:b/>
          <w:bCs/>
          <w:sz w:val="20"/>
          <w:szCs w:val="20"/>
        </w:rPr>
      </w:pPr>
      <w:r w:rsidRPr="00785657">
        <w:rPr>
          <w:rFonts w:ascii="Poppins" w:hAnsi="Poppins" w:cs="Poppins"/>
          <w:b/>
          <w:bCs/>
          <w:sz w:val="20"/>
          <w:szCs w:val="20"/>
        </w:rPr>
        <w:t>(</w:t>
      </w:r>
      <w:r>
        <w:rPr>
          <w:rFonts w:ascii="Poppins" w:hAnsi="Poppins" w:cs="Poppins"/>
          <w:b/>
          <w:bCs/>
          <w:sz w:val="20"/>
          <w:szCs w:val="20"/>
        </w:rPr>
        <w:t xml:space="preserve">GOODS, </w:t>
      </w:r>
      <w:r w:rsidRPr="00785657">
        <w:rPr>
          <w:rFonts w:ascii="Poppins" w:hAnsi="Poppins" w:cs="Poppins"/>
          <w:b/>
          <w:bCs/>
          <w:sz w:val="20"/>
          <w:szCs w:val="20"/>
        </w:rPr>
        <w:t>CONSULTANCY SERVICES</w:t>
      </w:r>
      <w:r>
        <w:rPr>
          <w:rFonts w:ascii="Poppins" w:hAnsi="Poppins" w:cs="Poppins"/>
          <w:b/>
          <w:bCs/>
          <w:sz w:val="20"/>
          <w:szCs w:val="20"/>
        </w:rPr>
        <w:t xml:space="preserve"> &amp; WORKS</w:t>
      </w:r>
      <w:r w:rsidRPr="00785657">
        <w:rPr>
          <w:rFonts w:ascii="Poppins" w:hAnsi="Poppins" w:cs="Poppins"/>
          <w:b/>
          <w:bCs/>
          <w:sz w:val="20"/>
          <w:szCs w:val="20"/>
        </w:rPr>
        <w:t>)</w:t>
      </w:r>
    </w:p>
    <w:p w14:paraId="0669DF65" w14:textId="2F1358C7" w:rsidR="00943D21" w:rsidRPr="00051A99" w:rsidRDefault="00943D21" w:rsidP="00943D21">
      <w:pPr>
        <w:numPr>
          <w:ilvl w:val="0"/>
          <w:numId w:val="5"/>
        </w:numPr>
        <w:spacing w:after="0" w:line="240" w:lineRule="auto"/>
        <w:ind w:right="-185"/>
        <w:jc w:val="both"/>
        <w:rPr>
          <w:rFonts w:ascii="Poppins" w:hAnsi="Poppins" w:cs="Poppins"/>
          <w:bCs/>
          <w:i/>
          <w:spacing w:val="-2"/>
          <w:sz w:val="20"/>
          <w:szCs w:val="20"/>
        </w:rPr>
      </w:pPr>
      <w:r w:rsidRPr="00785657">
        <w:rPr>
          <w:rFonts w:ascii="Poppins" w:hAnsi="Poppins" w:cs="Poppins"/>
          <w:b/>
          <w:bCs/>
          <w:spacing w:val="-2"/>
          <w:sz w:val="20"/>
          <w:szCs w:val="20"/>
        </w:rPr>
        <w:t xml:space="preserve">Uganda Electricity Transmission Company Limited (UETCL) </w:t>
      </w:r>
      <w:r w:rsidRPr="00785657">
        <w:rPr>
          <w:rFonts w:ascii="Poppins" w:hAnsi="Poppins" w:cs="Poppins"/>
          <w:bCs/>
          <w:spacing w:val="-2"/>
          <w:sz w:val="20"/>
          <w:szCs w:val="20"/>
        </w:rPr>
        <w:t>invites sealed</w:t>
      </w:r>
      <w:r>
        <w:rPr>
          <w:rFonts w:ascii="Poppins" w:hAnsi="Poppins" w:cs="Poppins"/>
          <w:bCs/>
          <w:spacing w:val="-2"/>
          <w:sz w:val="20"/>
          <w:szCs w:val="20"/>
        </w:rPr>
        <w:t xml:space="preserve"> Bids/</w:t>
      </w:r>
      <w:r w:rsidRPr="00785657">
        <w:rPr>
          <w:rFonts w:ascii="Poppins" w:hAnsi="Poppins" w:cs="Poppins"/>
          <w:bCs/>
          <w:spacing w:val="-2"/>
          <w:sz w:val="20"/>
          <w:szCs w:val="20"/>
        </w:rPr>
        <w:t xml:space="preserve"> </w:t>
      </w:r>
      <w:r>
        <w:rPr>
          <w:rFonts w:ascii="Poppins" w:hAnsi="Poppins" w:cs="Poppins"/>
          <w:bCs/>
          <w:spacing w:val="-2"/>
          <w:sz w:val="20"/>
          <w:szCs w:val="20"/>
        </w:rPr>
        <w:t xml:space="preserve">Proposals from eligible Consultancy </w:t>
      </w:r>
      <w:r w:rsidRPr="00785657">
        <w:rPr>
          <w:rFonts w:ascii="Poppins" w:hAnsi="Poppins" w:cs="Poppins"/>
          <w:bCs/>
          <w:spacing w:val="-2"/>
          <w:sz w:val="20"/>
          <w:szCs w:val="20"/>
        </w:rPr>
        <w:t>firms</w:t>
      </w:r>
      <w:r>
        <w:rPr>
          <w:rFonts w:ascii="Poppins" w:hAnsi="Poppins" w:cs="Poppins"/>
          <w:bCs/>
          <w:spacing w:val="-2"/>
          <w:sz w:val="20"/>
          <w:szCs w:val="20"/>
        </w:rPr>
        <w:t>/Providers</w:t>
      </w:r>
      <w:r w:rsidRPr="00785657">
        <w:rPr>
          <w:rFonts w:ascii="Poppins" w:hAnsi="Poppins" w:cs="Poppins"/>
          <w:bCs/>
          <w:spacing w:val="-2"/>
          <w:sz w:val="20"/>
          <w:szCs w:val="20"/>
        </w:rPr>
        <w:t xml:space="preserve"> for:</w:t>
      </w:r>
    </w:p>
    <w:tbl>
      <w:tblPr>
        <w:tblW w:w="5358" w:type="pct"/>
        <w:tblInd w:w="-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5"/>
        <w:gridCol w:w="2269"/>
        <w:gridCol w:w="2835"/>
        <w:gridCol w:w="2269"/>
        <w:gridCol w:w="1844"/>
      </w:tblGrid>
      <w:tr w:rsidR="00943D21" w:rsidRPr="00785657" w14:paraId="7BBC9D27" w14:textId="77777777" w:rsidTr="00051A99">
        <w:trPr>
          <w:trHeight w:val="1068"/>
        </w:trPr>
        <w:tc>
          <w:tcPr>
            <w:tcW w:w="231" w:type="pct"/>
          </w:tcPr>
          <w:p w14:paraId="26ABDF03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>No.</w:t>
            </w:r>
          </w:p>
        </w:tc>
        <w:tc>
          <w:tcPr>
            <w:tcW w:w="1174" w:type="pct"/>
          </w:tcPr>
          <w:p w14:paraId="2A974E35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 xml:space="preserve">Procurement </w:t>
            </w:r>
          </w:p>
          <w:p w14:paraId="09A0121C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>Reference Number</w:t>
            </w:r>
          </w:p>
        </w:tc>
        <w:tc>
          <w:tcPr>
            <w:tcW w:w="1467" w:type="pct"/>
          </w:tcPr>
          <w:p w14:paraId="5CE38141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 xml:space="preserve">Subject matter </w:t>
            </w:r>
          </w:p>
          <w:p w14:paraId="1EE28696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 xml:space="preserve">of Procurement </w:t>
            </w:r>
          </w:p>
        </w:tc>
        <w:tc>
          <w:tcPr>
            <w:tcW w:w="1174" w:type="pct"/>
          </w:tcPr>
          <w:p w14:paraId="7351F883" w14:textId="77777777" w:rsidR="00943D21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>Bid /</w:t>
            </w:r>
          </w:p>
          <w:p w14:paraId="2AB7B97E" w14:textId="77777777" w:rsidR="00943D21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>Proposal</w:t>
            </w:r>
          </w:p>
          <w:p w14:paraId="6553F302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>Securing Declaration</w:t>
            </w: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 xml:space="preserve">  </w:t>
            </w:r>
          </w:p>
        </w:tc>
        <w:tc>
          <w:tcPr>
            <w:tcW w:w="954" w:type="pct"/>
          </w:tcPr>
          <w:p w14:paraId="609E8491" w14:textId="77777777" w:rsidR="00943D21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 xml:space="preserve">Bid </w:t>
            </w:r>
            <w:r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>/</w:t>
            </w:r>
          </w:p>
          <w:p w14:paraId="3C509DA5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 xml:space="preserve">Proposal </w:t>
            </w: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 xml:space="preserve">Submission Date  </w:t>
            </w:r>
          </w:p>
        </w:tc>
      </w:tr>
      <w:tr w:rsidR="00943D21" w:rsidRPr="00785657" w14:paraId="6F404DA1" w14:textId="77777777" w:rsidTr="00051A99">
        <w:trPr>
          <w:trHeight w:val="1522"/>
        </w:trPr>
        <w:tc>
          <w:tcPr>
            <w:tcW w:w="231" w:type="pct"/>
          </w:tcPr>
          <w:p w14:paraId="0DE5D5AF" w14:textId="77777777" w:rsidR="00943D21" w:rsidRPr="007E3E12" w:rsidRDefault="00943D21" w:rsidP="00FC3CE0">
            <w:pPr>
              <w:ind w:right="-185"/>
              <w:rPr>
                <w:rFonts w:ascii="Poppins" w:hAnsi="Poppins" w:cs="Poppins"/>
                <w:bCs/>
                <w:spacing w:val="-2"/>
                <w:sz w:val="20"/>
                <w:szCs w:val="20"/>
              </w:rPr>
            </w:pPr>
            <w:r w:rsidRPr="007E3E12">
              <w:rPr>
                <w:rFonts w:ascii="Poppins" w:hAnsi="Poppins" w:cs="Poppins"/>
                <w:bCs/>
                <w:spacing w:val="-2"/>
                <w:sz w:val="20"/>
                <w:szCs w:val="20"/>
              </w:rPr>
              <w:t>01</w:t>
            </w:r>
          </w:p>
        </w:tc>
        <w:tc>
          <w:tcPr>
            <w:tcW w:w="1174" w:type="pct"/>
          </w:tcPr>
          <w:p w14:paraId="45435F6F" w14:textId="77777777" w:rsidR="00943D21" w:rsidRPr="007E3E12" w:rsidRDefault="00943D21" w:rsidP="00FC3CE0">
            <w:pPr>
              <w:ind w:right="-185"/>
              <w:rPr>
                <w:rFonts w:ascii="Poppins" w:hAnsi="Poppins" w:cs="Poppins"/>
                <w:bCs/>
                <w:spacing w:val="-2"/>
                <w:sz w:val="20"/>
                <w:szCs w:val="20"/>
              </w:rPr>
            </w:pPr>
            <w:r w:rsidRPr="007E3E12">
              <w:rPr>
                <w:rFonts w:ascii="Poppins" w:hAnsi="Poppins" w:cs="Poppins"/>
                <w:bCs/>
                <w:sz w:val="20"/>
                <w:szCs w:val="20"/>
              </w:rPr>
              <w:t>UETCL/SUPLS/SRVCS/WRKS/2026-2028/00001</w:t>
            </w:r>
          </w:p>
        </w:tc>
        <w:tc>
          <w:tcPr>
            <w:tcW w:w="1467" w:type="pct"/>
            <w:noWrap/>
          </w:tcPr>
          <w:p w14:paraId="44B0FC64" w14:textId="77777777" w:rsidR="00943D21" w:rsidRPr="007A1194" w:rsidRDefault="00943D21" w:rsidP="00FC3CE0">
            <w:pPr>
              <w:ind w:right="29"/>
              <w:rPr>
                <w:rFonts w:ascii="Poppins" w:hAnsi="Poppins" w:cs="Poppins"/>
                <w:bCs/>
                <w:sz w:val="20"/>
                <w:szCs w:val="20"/>
                <w:lang w:val="x-none"/>
              </w:rPr>
            </w:pPr>
            <w:r w:rsidRPr="007E3E12">
              <w:rPr>
                <w:rFonts w:ascii="Poppins" w:hAnsi="Poppins" w:cs="Poppins"/>
                <w:bCs/>
                <w:sz w:val="20"/>
                <w:szCs w:val="20"/>
                <w:lang w:val="x-none"/>
              </w:rPr>
              <w:t>Short Listing (Pre-Qualification) Of Providers For Works, Services And Supplies For</w:t>
            </w:r>
          </w:p>
          <w:p w14:paraId="54CF64B7" w14:textId="77777777" w:rsidR="00943D21" w:rsidRPr="007E3E12" w:rsidRDefault="00943D21" w:rsidP="00FC3CE0">
            <w:pPr>
              <w:ind w:right="29"/>
              <w:rPr>
                <w:rFonts w:ascii="Poppins" w:hAnsi="Poppins" w:cs="Poppins"/>
                <w:bCs/>
                <w:sz w:val="20"/>
                <w:szCs w:val="20"/>
              </w:rPr>
            </w:pPr>
            <w:r w:rsidRPr="007E3E12">
              <w:rPr>
                <w:rFonts w:ascii="Poppins" w:hAnsi="Poppins" w:cs="Poppins"/>
                <w:bCs/>
                <w:sz w:val="20"/>
                <w:szCs w:val="20"/>
                <w:lang w:val="x-none"/>
              </w:rPr>
              <w:t>20</w:t>
            </w:r>
            <w:r w:rsidRPr="007E3E12">
              <w:rPr>
                <w:rFonts w:ascii="Poppins" w:hAnsi="Poppins" w:cs="Poppins"/>
                <w:bCs/>
                <w:sz w:val="20"/>
                <w:szCs w:val="20"/>
              </w:rPr>
              <w:t>26, 2027&amp; 2028</w:t>
            </w:r>
          </w:p>
        </w:tc>
        <w:tc>
          <w:tcPr>
            <w:tcW w:w="1174" w:type="pct"/>
          </w:tcPr>
          <w:p w14:paraId="335798E6" w14:textId="77777777" w:rsidR="00943D21" w:rsidRPr="007E3E12" w:rsidRDefault="00943D21" w:rsidP="00FC3CE0">
            <w:pPr>
              <w:ind w:right="-185"/>
              <w:rPr>
                <w:rFonts w:ascii="Poppins" w:hAnsi="Poppins" w:cs="Poppins"/>
                <w:bCs/>
                <w:spacing w:val="-2"/>
                <w:sz w:val="20"/>
                <w:szCs w:val="20"/>
              </w:rPr>
            </w:pPr>
            <w:r w:rsidRPr="007E3E12">
              <w:rPr>
                <w:rFonts w:ascii="Poppins" w:hAnsi="Poppins" w:cs="Poppins"/>
                <w:bCs/>
                <w:spacing w:val="-2"/>
                <w:sz w:val="20"/>
                <w:szCs w:val="20"/>
              </w:rPr>
              <w:t>Bid/Proposal</w:t>
            </w:r>
          </w:p>
          <w:p w14:paraId="42916FEB" w14:textId="77777777" w:rsidR="00943D21" w:rsidRPr="007E3E12" w:rsidRDefault="00943D21" w:rsidP="00FC3CE0">
            <w:pPr>
              <w:ind w:right="-185"/>
              <w:rPr>
                <w:rFonts w:ascii="Poppins" w:hAnsi="Poppins" w:cs="Poppins"/>
                <w:bCs/>
                <w:spacing w:val="-2"/>
                <w:sz w:val="20"/>
                <w:szCs w:val="20"/>
              </w:rPr>
            </w:pPr>
            <w:r w:rsidRPr="007E3E12">
              <w:rPr>
                <w:rFonts w:ascii="Poppins" w:hAnsi="Poppins" w:cs="Poppins"/>
                <w:bCs/>
                <w:spacing w:val="-2"/>
                <w:sz w:val="20"/>
                <w:szCs w:val="20"/>
              </w:rPr>
              <w:t xml:space="preserve">Securing Declaration  </w:t>
            </w:r>
          </w:p>
        </w:tc>
        <w:tc>
          <w:tcPr>
            <w:tcW w:w="954" w:type="pct"/>
          </w:tcPr>
          <w:p w14:paraId="607F6555" w14:textId="77777777" w:rsidR="00943D21" w:rsidRPr="007E3E12" w:rsidRDefault="00943D21" w:rsidP="00FC3CE0">
            <w:pPr>
              <w:ind w:right="-185"/>
              <w:rPr>
                <w:rFonts w:ascii="Poppins" w:hAnsi="Poppins" w:cs="Poppins"/>
                <w:bCs/>
                <w:spacing w:val="-2"/>
                <w:sz w:val="20"/>
                <w:szCs w:val="20"/>
              </w:rPr>
            </w:pPr>
            <w:r w:rsidRPr="007E3E12">
              <w:rPr>
                <w:rFonts w:ascii="Poppins" w:hAnsi="Poppins" w:cs="Poppins"/>
                <w:bCs/>
                <w:spacing w:val="-2"/>
                <w:sz w:val="20"/>
                <w:szCs w:val="20"/>
              </w:rPr>
              <w:t>December 03,</w:t>
            </w:r>
          </w:p>
          <w:p w14:paraId="125F5B5A" w14:textId="77777777" w:rsidR="00943D21" w:rsidRPr="007E3E12" w:rsidRDefault="00943D21" w:rsidP="00FC3CE0">
            <w:pPr>
              <w:ind w:right="-185"/>
              <w:rPr>
                <w:rFonts w:ascii="Poppins" w:hAnsi="Poppins" w:cs="Poppins"/>
                <w:bCs/>
                <w:spacing w:val="-2"/>
                <w:sz w:val="20"/>
                <w:szCs w:val="20"/>
              </w:rPr>
            </w:pPr>
            <w:r w:rsidRPr="007E3E12">
              <w:rPr>
                <w:rFonts w:ascii="Poppins" w:hAnsi="Poppins" w:cs="Poppins"/>
                <w:bCs/>
                <w:spacing w:val="-2"/>
                <w:sz w:val="20"/>
                <w:szCs w:val="20"/>
              </w:rPr>
              <w:t>2025</w:t>
            </w:r>
          </w:p>
        </w:tc>
      </w:tr>
    </w:tbl>
    <w:p w14:paraId="39B7F529" w14:textId="77777777" w:rsidR="00982C82" w:rsidRPr="00051A99" w:rsidRDefault="00982C82" w:rsidP="00982C82">
      <w:pPr>
        <w:pStyle w:val="BodyText"/>
        <w:spacing w:line="360" w:lineRule="auto"/>
        <w:rPr>
          <w:rFonts w:ascii="Poppins" w:hAnsi="Poppins" w:cs="Poppins"/>
          <w:b/>
          <w:bCs/>
          <w:sz w:val="22"/>
          <w:szCs w:val="22"/>
        </w:rPr>
      </w:pPr>
      <w:r w:rsidRPr="00051A99">
        <w:rPr>
          <w:rFonts w:ascii="Poppins" w:hAnsi="Poppins" w:cs="Poppins"/>
          <w:b/>
          <w:bCs/>
          <w:sz w:val="22"/>
          <w:szCs w:val="22"/>
        </w:rPr>
        <w:t>SUPPLIES: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1672"/>
        <w:gridCol w:w="7344"/>
      </w:tblGrid>
      <w:tr w:rsidR="00982C82" w:rsidRPr="00C91D17" w14:paraId="054188B2" w14:textId="77777777" w:rsidTr="006F77D2">
        <w:tc>
          <w:tcPr>
            <w:tcW w:w="927" w:type="pct"/>
          </w:tcPr>
          <w:p w14:paraId="61450880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  <w:b/>
              </w:rPr>
            </w:pPr>
            <w:r w:rsidRPr="00C91D17">
              <w:rPr>
                <w:rFonts w:ascii="Poppins" w:hAnsi="Poppins" w:cs="Poppins"/>
                <w:b/>
              </w:rPr>
              <w:t>CODE</w:t>
            </w:r>
          </w:p>
        </w:tc>
        <w:tc>
          <w:tcPr>
            <w:tcW w:w="4073" w:type="pct"/>
          </w:tcPr>
          <w:p w14:paraId="3063F1D7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  <w:b/>
              </w:rPr>
            </w:pPr>
            <w:r w:rsidRPr="00C91D17">
              <w:rPr>
                <w:rFonts w:ascii="Poppins" w:hAnsi="Poppins" w:cs="Poppins"/>
                <w:b/>
              </w:rPr>
              <w:t>ITEM</w:t>
            </w:r>
          </w:p>
        </w:tc>
      </w:tr>
      <w:tr w:rsidR="00982C82" w:rsidRPr="00C91D17" w14:paraId="3A8F5A1B" w14:textId="77777777" w:rsidTr="006F77D2">
        <w:tc>
          <w:tcPr>
            <w:tcW w:w="927" w:type="pct"/>
          </w:tcPr>
          <w:p w14:paraId="3E25C1FF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Sup/2000</w:t>
            </w:r>
          </w:p>
        </w:tc>
        <w:tc>
          <w:tcPr>
            <w:tcW w:w="4073" w:type="pct"/>
          </w:tcPr>
          <w:p w14:paraId="4990295B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  <w:color w:val="FF0000"/>
              </w:rPr>
            </w:pPr>
            <w:r w:rsidRPr="00C91D17">
              <w:rPr>
                <w:rFonts w:ascii="Poppins" w:hAnsi="Poppins" w:cs="Poppins"/>
              </w:rPr>
              <w:t>Supply and installation of Computer software</w:t>
            </w:r>
          </w:p>
        </w:tc>
      </w:tr>
      <w:tr w:rsidR="00982C82" w:rsidRPr="00C91D17" w14:paraId="21074002" w14:textId="77777777" w:rsidTr="006F77D2">
        <w:tc>
          <w:tcPr>
            <w:tcW w:w="927" w:type="pct"/>
          </w:tcPr>
          <w:p w14:paraId="288093AE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Sup/3000</w:t>
            </w:r>
          </w:p>
        </w:tc>
        <w:tc>
          <w:tcPr>
            <w:tcW w:w="4073" w:type="pct"/>
          </w:tcPr>
          <w:p w14:paraId="67AE33D4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 xml:space="preserve">Computers, Computer consumables and accessories </w:t>
            </w:r>
          </w:p>
        </w:tc>
      </w:tr>
      <w:tr w:rsidR="00982C82" w:rsidRPr="00C91D17" w14:paraId="076E67A6" w14:textId="77777777" w:rsidTr="006F77D2">
        <w:tc>
          <w:tcPr>
            <w:tcW w:w="927" w:type="pct"/>
          </w:tcPr>
          <w:p w14:paraId="2E2F4719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Sup/4000</w:t>
            </w:r>
          </w:p>
        </w:tc>
        <w:tc>
          <w:tcPr>
            <w:tcW w:w="4073" w:type="pct"/>
          </w:tcPr>
          <w:p w14:paraId="66C750AA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Printers, Printer consumables and accessories</w:t>
            </w:r>
          </w:p>
        </w:tc>
      </w:tr>
      <w:tr w:rsidR="00982C82" w:rsidRPr="00C91D17" w14:paraId="2E58A08A" w14:textId="77777777" w:rsidTr="006F77D2">
        <w:tc>
          <w:tcPr>
            <w:tcW w:w="927" w:type="pct"/>
          </w:tcPr>
          <w:p w14:paraId="318AEF45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Sup/5000</w:t>
            </w:r>
          </w:p>
        </w:tc>
        <w:tc>
          <w:tcPr>
            <w:tcW w:w="4073" w:type="pct"/>
          </w:tcPr>
          <w:p w14:paraId="3A0A0B19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Communication Equipment</w:t>
            </w:r>
          </w:p>
        </w:tc>
      </w:tr>
      <w:tr w:rsidR="00982C82" w:rsidRPr="00C91D17" w14:paraId="37649A87" w14:textId="77777777" w:rsidTr="006F77D2">
        <w:tc>
          <w:tcPr>
            <w:tcW w:w="927" w:type="pct"/>
          </w:tcPr>
          <w:p w14:paraId="19139B89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Sup/6000</w:t>
            </w:r>
          </w:p>
        </w:tc>
        <w:tc>
          <w:tcPr>
            <w:tcW w:w="4073" w:type="pct"/>
          </w:tcPr>
          <w:p w14:paraId="2042A299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Supply &amp; Fitting Air Conditioners and Accessories</w:t>
            </w:r>
          </w:p>
        </w:tc>
      </w:tr>
      <w:tr w:rsidR="00982C82" w:rsidRPr="00C91D17" w14:paraId="75D7F00D" w14:textId="77777777" w:rsidTr="006F77D2">
        <w:tc>
          <w:tcPr>
            <w:tcW w:w="927" w:type="pct"/>
          </w:tcPr>
          <w:p w14:paraId="298909CE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Sup/7000</w:t>
            </w:r>
          </w:p>
        </w:tc>
        <w:tc>
          <w:tcPr>
            <w:tcW w:w="4073" w:type="pct"/>
          </w:tcPr>
          <w:p w14:paraId="0949F8BC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Supply of Generators equipment</w:t>
            </w:r>
          </w:p>
        </w:tc>
      </w:tr>
      <w:tr w:rsidR="00982C82" w:rsidRPr="00C91D17" w14:paraId="09785D88" w14:textId="77777777" w:rsidTr="006F77D2">
        <w:tc>
          <w:tcPr>
            <w:tcW w:w="927" w:type="pct"/>
          </w:tcPr>
          <w:p w14:paraId="782125EB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Sup/8000</w:t>
            </w:r>
          </w:p>
        </w:tc>
        <w:tc>
          <w:tcPr>
            <w:tcW w:w="4073" w:type="pct"/>
          </w:tcPr>
          <w:p w14:paraId="2AB8AAAC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proofErr w:type="gramStart"/>
            <w:r w:rsidRPr="00C91D17">
              <w:rPr>
                <w:rFonts w:ascii="Poppins" w:hAnsi="Poppins" w:cs="Poppins"/>
              </w:rPr>
              <w:t>Motor cycles</w:t>
            </w:r>
            <w:proofErr w:type="gramEnd"/>
            <w:r w:rsidRPr="00C91D17">
              <w:rPr>
                <w:rFonts w:ascii="Poppins" w:hAnsi="Poppins" w:cs="Poppins"/>
              </w:rPr>
              <w:t xml:space="preserve">, </w:t>
            </w:r>
            <w:proofErr w:type="spellStart"/>
            <w:proofErr w:type="gramStart"/>
            <w:r w:rsidRPr="00C91D17">
              <w:rPr>
                <w:rFonts w:ascii="Poppins" w:hAnsi="Poppins" w:cs="Poppins"/>
              </w:rPr>
              <w:t>tyres</w:t>
            </w:r>
            <w:proofErr w:type="spellEnd"/>
            <w:r w:rsidRPr="00C91D17">
              <w:rPr>
                <w:rFonts w:ascii="Poppins" w:hAnsi="Poppins" w:cs="Poppins"/>
              </w:rPr>
              <w:t xml:space="preserve"> ,</w:t>
            </w:r>
            <w:proofErr w:type="gramEnd"/>
            <w:r w:rsidRPr="00C91D17">
              <w:rPr>
                <w:rFonts w:ascii="Poppins" w:hAnsi="Poppins" w:cs="Poppins"/>
              </w:rPr>
              <w:t xml:space="preserve"> tubes &amp; batteries</w:t>
            </w:r>
          </w:p>
        </w:tc>
      </w:tr>
      <w:tr w:rsidR="00982C82" w:rsidRPr="00C91D17" w14:paraId="2DACF23F" w14:textId="77777777" w:rsidTr="006F77D2">
        <w:tc>
          <w:tcPr>
            <w:tcW w:w="927" w:type="pct"/>
          </w:tcPr>
          <w:p w14:paraId="69A8E419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Sup/9000</w:t>
            </w:r>
          </w:p>
        </w:tc>
        <w:tc>
          <w:tcPr>
            <w:tcW w:w="4073" w:type="pct"/>
          </w:tcPr>
          <w:p w14:paraId="0F438E0B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Supply of Firefighting equipment and Spares</w:t>
            </w:r>
          </w:p>
        </w:tc>
      </w:tr>
      <w:tr w:rsidR="00982C82" w:rsidRPr="00C91D17" w14:paraId="5C670877" w14:textId="77777777" w:rsidTr="006F77D2">
        <w:tc>
          <w:tcPr>
            <w:tcW w:w="927" w:type="pct"/>
          </w:tcPr>
          <w:p w14:paraId="5ED621D8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Sup/10000</w:t>
            </w:r>
          </w:p>
        </w:tc>
        <w:tc>
          <w:tcPr>
            <w:tcW w:w="4073" w:type="pct"/>
          </w:tcPr>
          <w:p w14:paraId="57DD35D5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Security gadgets</w:t>
            </w:r>
          </w:p>
        </w:tc>
      </w:tr>
      <w:tr w:rsidR="00982C82" w:rsidRPr="00C91D17" w14:paraId="442580DA" w14:textId="77777777" w:rsidTr="006F77D2">
        <w:tc>
          <w:tcPr>
            <w:tcW w:w="927" w:type="pct"/>
          </w:tcPr>
          <w:p w14:paraId="77BCA022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Sup/11000</w:t>
            </w:r>
          </w:p>
        </w:tc>
        <w:tc>
          <w:tcPr>
            <w:tcW w:w="4073" w:type="pct"/>
          </w:tcPr>
          <w:p w14:paraId="1A582F91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 xml:space="preserve">Office </w:t>
            </w:r>
            <w:proofErr w:type="gramStart"/>
            <w:r w:rsidRPr="00C91D17">
              <w:rPr>
                <w:rFonts w:ascii="Poppins" w:hAnsi="Poppins" w:cs="Poppins"/>
              </w:rPr>
              <w:t>Furniture ,</w:t>
            </w:r>
            <w:proofErr w:type="gramEnd"/>
            <w:r w:rsidRPr="00C91D17">
              <w:rPr>
                <w:rFonts w:ascii="Poppins" w:hAnsi="Poppins" w:cs="Poppins"/>
              </w:rPr>
              <w:t xml:space="preserve"> Fittings and Carpets</w:t>
            </w:r>
          </w:p>
        </w:tc>
      </w:tr>
      <w:tr w:rsidR="00982C82" w:rsidRPr="00C91D17" w14:paraId="31C2F8A0" w14:textId="77777777" w:rsidTr="006F77D2">
        <w:tc>
          <w:tcPr>
            <w:tcW w:w="927" w:type="pct"/>
          </w:tcPr>
          <w:p w14:paraId="6DCD075B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Sup/12000</w:t>
            </w:r>
          </w:p>
        </w:tc>
        <w:tc>
          <w:tcPr>
            <w:tcW w:w="4073" w:type="pct"/>
          </w:tcPr>
          <w:p w14:paraId="6DA017EE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Cleaning equipment and materials</w:t>
            </w:r>
          </w:p>
        </w:tc>
      </w:tr>
      <w:tr w:rsidR="00982C82" w:rsidRPr="00C91D17" w14:paraId="7EEF0E87" w14:textId="77777777" w:rsidTr="006F77D2">
        <w:tc>
          <w:tcPr>
            <w:tcW w:w="927" w:type="pct"/>
          </w:tcPr>
          <w:p w14:paraId="1FC8F302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Sup/13000</w:t>
            </w:r>
          </w:p>
        </w:tc>
        <w:tc>
          <w:tcPr>
            <w:tcW w:w="4073" w:type="pct"/>
          </w:tcPr>
          <w:p w14:paraId="7B1F683E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Assorted office stationery and consumables</w:t>
            </w:r>
          </w:p>
        </w:tc>
      </w:tr>
      <w:tr w:rsidR="00982C82" w:rsidRPr="00C91D17" w14:paraId="745FA7A3" w14:textId="77777777" w:rsidTr="006F77D2">
        <w:tc>
          <w:tcPr>
            <w:tcW w:w="927" w:type="pct"/>
          </w:tcPr>
          <w:p w14:paraId="340D428F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Sup/14000</w:t>
            </w:r>
          </w:p>
        </w:tc>
        <w:tc>
          <w:tcPr>
            <w:tcW w:w="4073" w:type="pct"/>
          </w:tcPr>
          <w:p w14:paraId="7BBF48FA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Office equipment and Fittings</w:t>
            </w:r>
          </w:p>
        </w:tc>
      </w:tr>
      <w:tr w:rsidR="00982C82" w:rsidRPr="00C91D17" w14:paraId="0211C1B1" w14:textId="77777777" w:rsidTr="006F77D2">
        <w:tc>
          <w:tcPr>
            <w:tcW w:w="927" w:type="pct"/>
          </w:tcPr>
          <w:p w14:paraId="14AF0C22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lastRenderedPageBreak/>
              <w:t>Sup/16000</w:t>
            </w:r>
          </w:p>
        </w:tc>
        <w:tc>
          <w:tcPr>
            <w:tcW w:w="4073" w:type="pct"/>
          </w:tcPr>
          <w:p w14:paraId="1A7127D4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Drinking Water</w:t>
            </w:r>
          </w:p>
        </w:tc>
      </w:tr>
      <w:tr w:rsidR="00982C82" w:rsidRPr="00C91D17" w14:paraId="023C35DC" w14:textId="77777777" w:rsidTr="006F77D2">
        <w:tc>
          <w:tcPr>
            <w:tcW w:w="927" w:type="pct"/>
          </w:tcPr>
          <w:p w14:paraId="7E405653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Sup/17000</w:t>
            </w:r>
          </w:p>
        </w:tc>
        <w:tc>
          <w:tcPr>
            <w:tcW w:w="4073" w:type="pct"/>
          </w:tcPr>
          <w:p w14:paraId="053CA2BF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Kitchen Equipment</w:t>
            </w:r>
          </w:p>
        </w:tc>
      </w:tr>
      <w:tr w:rsidR="00982C82" w:rsidRPr="00C91D17" w14:paraId="46537340" w14:textId="77777777" w:rsidTr="006F77D2">
        <w:tc>
          <w:tcPr>
            <w:tcW w:w="927" w:type="pct"/>
          </w:tcPr>
          <w:p w14:paraId="5AEADC70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Sup/18000</w:t>
            </w:r>
          </w:p>
        </w:tc>
        <w:tc>
          <w:tcPr>
            <w:tcW w:w="4073" w:type="pct"/>
          </w:tcPr>
          <w:p w14:paraId="7F179246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 xml:space="preserve">Uniforms </w:t>
            </w:r>
            <w:proofErr w:type="gramStart"/>
            <w:r w:rsidRPr="00C91D17">
              <w:rPr>
                <w:rFonts w:ascii="Poppins" w:hAnsi="Poppins" w:cs="Poppins"/>
              </w:rPr>
              <w:t>and  Protective</w:t>
            </w:r>
            <w:proofErr w:type="gramEnd"/>
            <w:r w:rsidRPr="00C91D17">
              <w:rPr>
                <w:rFonts w:ascii="Poppins" w:hAnsi="Poppins" w:cs="Poppins"/>
              </w:rPr>
              <w:t xml:space="preserve"> wear </w:t>
            </w:r>
          </w:p>
        </w:tc>
      </w:tr>
      <w:tr w:rsidR="00982C82" w:rsidRPr="00C91D17" w14:paraId="477CA481" w14:textId="77777777" w:rsidTr="006F77D2">
        <w:trPr>
          <w:trHeight w:val="601"/>
        </w:trPr>
        <w:tc>
          <w:tcPr>
            <w:tcW w:w="927" w:type="pct"/>
          </w:tcPr>
          <w:p w14:paraId="0A7946C7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Sup/19000</w:t>
            </w:r>
          </w:p>
        </w:tc>
        <w:tc>
          <w:tcPr>
            <w:tcW w:w="4073" w:type="pct"/>
          </w:tcPr>
          <w:p w14:paraId="699D02AD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Drugs, laboratory equipment, reagents, chemicals and medical sundries</w:t>
            </w:r>
          </w:p>
        </w:tc>
      </w:tr>
      <w:tr w:rsidR="00982C82" w:rsidRPr="00C91D17" w14:paraId="79B2FFF5" w14:textId="77777777" w:rsidTr="006F77D2">
        <w:tc>
          <w:tcPr>
            <w:tcW w:w="927" w:type="pct"/>
          </w:tcPr>
          <w:p w14:paraId="13BFB3CB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Sup/20000</w:t>
            </w:r>
          </w:p>
        </w:tc>
        <w:tc>
          <w:tcPr>
            <w:tcW w:w="4073" w:type="pct"/>
          </w:tcPr>
          <w:p w14:paraId="3C613ECD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Supply &amp; Installation of Electric Access Control System</w:t>
            </w:r>
          </w:p>
        </w:tc>
      </w:tr>
      <w:tr w:rsidR="00982C82" w:rsidRPr="00C91D17" w14:paraId="3BBC4323" w14:textId="77777777" w:rsidTr="006F77D2">
        <w:tc>
          <w:tcPr>
            <w:tcW w:w="927" w:type="pct"/>
          </w:tcPr>
          <w:p w14:paraId="631250C3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Sup/21000</w:t>
            </w:r>
          </w:p>
        </w:tc>
        <w:tc>
          <w:tcPr>
            <w:tcW w:w="4073" w:type="pct"/>
          </w:tcPr>
          <w:p w14:paraId="50B1454C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General Tools &amp; Equipment</w:t>
            </w:r>
          </w:p>
        </w:tc>
      </w:tr>
      <w:tr w:rsidR="00982C82" w:rsidRPr="00C91D17" w14:paraId="38EA4D3B" w14:textId="77777777" w:rsidTr="006F77D2">
        <w:tc>
          <w:tcPr>
            <w:tcW w:w="927" w:type="pct"/>
          </w:tcPr>
          <w:p w14:paraId="406856FA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Sup/22000</w:t>
            </w:r>
          </w:p>
        </w:tc>
        <w:tc>
          <w:tcPr>
            <w:tcW w:w="4073" w:type="pct"/>
          </w:tcPr>
          <w:p w14:paraId="7DDD96AC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Electrical, Materials, equipment and accessories</w:t>
            </w:r>
          </w:p>
        </w:tc>
      </w:tr>
      <w:tr w:rsidR="00982C82" w:rsidRPr="00C91D17" w14:paraId="3BBC340B" w14:textId="77777777" w:rsidTr="006F77D2">
        <w:tc>
          <w:tcPr>
            <w:tcW w:w="927" w:type="pct"/>
          </w:tcPr>
          <w:p w14:paraId="0FA196F2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Sup/23000</w:t>
            </w:r>
          </w:p>
        </w:tc>
        <w:tc>
          <w:tcPr>
            <w:tcW w:w="4073" w:type="pct"/>
          </w:tcPr>
          <w:p w14:paraId="45287278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Scada Equipment &amp; Accessories</w:t>
            </w:r>
          </w:p>
        </w:tc>
      </w:tr>
      <w:tr w:rsidR="00982C82" w:rsidRPr="00C91D17" w14:paraId="199691F3" w14:textId="77777777" w:rsidTr="006F77D2">
        <w:tc>
          <w:tcPr>
            <w:tcW w:w="927" w:type="pct"/>
          </w:tcPr>
          <w:p w14:paraId="3E256AA7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Sup/24000</w:t>
            </w:r>
          </w:p>
        </w:tc>
        <w:tc>
          <w:tcPr>
            <w:tcW w:w="4073" w:type="pct"/>
          </w:tcPr>
          <w:p w14:paraId="3C796EA5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Petroleum Products and Lubricants, Transformer Oil and Creosote oil</w:t>
            </w:r>
          </w:p>
        </w:tc>
      </w:tr>
      <w:tr w:rsidR="00982C82" w:rsidRPr="00C91D17" w14:paraId="4918529C" w14:textId="77777777" w:rsidTr="006F77D2">
        <w:tc>
          <w:tcPr>
            <w:tcW w:w="927" w:type="pct"/>
          </w:tcPr>
          <w:p w14:paraId="4069E13B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Sup/25000</w:t>
            </w:r>
          </w:p>
        </w:tc>
        <w:tc>
          <w:tcPr>
            <w:tcW w:w="4073" w:type="pct"/>
          </w:tcPr>
          <w:p w14:paraId="38F278FD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Overhead power Lines materials &amp; Accessories</w:t>
            </w:r>
          </w:p>
        </w:tc>
      </w:tr>
      <w:tr w:rsidR="00982C82" w:rsidRPr="00C91D17" w14:paraId="5836CD9D" w14:textId="77777777" w:rsidTr="006F77D2">
        <w:tc>
          <w:tcPr>
            <w:tcW w:w="927" w:type="pct"/>
          </w:tcPr>
          <w:p w14:paraId="4525F633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Sup/26000</w:t>
            </w:r>
          </w:p>
        </w:tc>
        <w:tc>
          <w:tcPr>
            <w:tcW w:w="4073" w:type="pct"/>
          </w:tcPr>
          <w:p w14:paraId="5C62DFF6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Transmission Line Protection Equipment &amp; Substation</w:t>
            </w:r>
          </w:p>
        </w:tc>
      </w:tr>
      <w:tr w:rsidR="00982C82" w:rsidRPr="00C91D17" w14:paraId="1C9C6B27" w14:textId="77777777" w:rsidTr="006F77D2">
        <w:tc>
          <w:tcPr>
            <w:tcW w:w="927" w:type="pct"/>
          </w:tcPr>
          <w:p w14:paraId="497AD36E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Sup/27000</w:t>
            </w:r>
          </w:p>
        </w:tc>
        <w:tc>
          <w:tcPr>
            <w:tcW w:w="4073" w:type="pct"/>
          </w:tcPr>
          <w:p w14:paraId="080E032C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Seasoned &amp; Unseasoned wooden Poles</w:t>
            </w:r>
          </w:p>
        </w:tc>
      </w:tr>
      <w:tr w:rsidR="00982C82" w:rsidRPr="00C91D17" w14:paraId="3FFDAF6D" w14:textId="77777777" w:rsidTr="006F77D2">
        <w:tc>
          <w:tcPr>
            <w:tcW w:w="927" w:type="pct"/>
          </w:tcPr>
          <w:p w14:paraId="37C78B8A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Sup/28000</w:t>
            </w:r>
          </w:p>
        </w:tc>
        <w:tc>
          <w:tcPr>
            <w:tcW w:w="4073" w:type="pct"/>
          </w:tcPr>
          <w:p w14:paraId="7D40F4D6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Power Cables, Conductors &amp; Stay wires</w:t>
            </w:r>
          </w:p>
        </w:tc>
      </w:tr>
      <w:tr w:rsidR="00982C82" w:rsidRPr="00C91D17" w14:paraId="7BCD97AF" w14:textId="77777777" w:rsidTr="006F77D2">
        <w:tc>
          <w:tcPr>
            <w:tcW w:w="927" w:type="pct"/>
          </w:tcPr>
          <w:p w14:paraId="023FC1D7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Sup/29000</w:t>
            </w:r>
          </w:p>
        </w:tc>
        <w:tc>
          <w:tcPr>
            <w:tcW w:w="4073" w:type="pct"/>
          </w:tcPr>
          <w:p w14:paraId="62FC1564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Galvanized Angle Bars</w:t>
            </w:r>
          </w:p>
        </w:tc>
      </w:tr>
      <w:tr w:rsidR="00982C82" w:rsidRPr="00C91D17" w14:paraId="588EFBBE" w14:textId="77777777" w:rsidTr="006F77D2">
        <w:tc>
          <w:tcPr>
            <w:tcW w:w="927" w:type="pct"/>
          </w:tcPr>
          <w:p w14:paraId="19411D2C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Sup/30000</w:t>
            </w:r>
          </w:p>
        </w:tc>
        <w:tc>
          <w:tcPr>
            <w:tcW w:w="4073" w:type="pct"/>
          </w:tcPr>
          <w:p w14:paraId="7208D98D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Milk &amp; Milk products</w:t>
            </w:r>
          </w:p>
        </w:tc>
      </w:tr>
      <w:tr w:rsidR="00982C82" w:rsidRPr="00C91D17" w14:paraId="400B45E9" w14:textId="77777777" w:rsidTr="006F77D2">
        <w:tc>
          <w:tcPr>
            <w:tcW w:w="927" w:type="pct"/>
          </w:tcPr>
          <w:p w14:paraId="005C9C3E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Sup/31000</w:t>
            </w:r>
          </w:p>
        </w:tc>
        <w:tc>
          <w:tcPr>
            <w:tcW w:w="4073" w:type="pct"/>
          </w:tcPr>
          <w:p w14:paraId="7BE29F6E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Foods, beverages and related products.</w:t>
            </w:r>
          </w:p>
        </w:tc>
      </w:tr>
      <w:tr w:rsidR="00982C82" w:rsidRPr="00C91D17" w14:paraId="33464E92" w14:textId="77777777" w:rsidTr="006F77D2">
        <w:tc>
          <w:tcPr>
            <w:tcW w:w="927" w:type="pct"/>
          </w:tcPr>
          <w:p w14:paraId="0B85C2C1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Sup/32000</w:t>
            </w:r>
          </w:p>
        </w:tc>
        <w:tc>
          <w:tcPr>
            <w:tcW w:w="4073" w:type="pct"/>
          </w:tcPr>
          <w:p w14:paraId="258D280D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Construction &amp; all Engineering Hardware materials</w:t>
            </w:r>
          </w:p>
        </w:tc>
      </w:tr>
      <w:tr w:rsidR="00982C82" w:rsidRPr="00C91D17" w14:paraId="33745231" w14:textId="77777777" w:rsidTr="006F77D2">
        <w:tc>
          <w:tcPr>
            <w:tcW w:w="927" w:type="pct"/>
          </w:tcPr>
          <w:p w14:paraId="2B40F455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Sup/31000</w:t>
            </w:r>
          </w:p>
        </w:tc>
        <w:tc>
          <w:tcPr>
            <w:tcW w:w="4073" w:type="pct"/>
          </w:tcPr>
          <w:p w14:paraId="75EA2AAE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Supply of water in trucks</w:t>
            </w:r>
          </w:p>
        </w:tc>
      </w:tr>
      <w:tr w:rsidR="00982C82" w:rsidRPr="00C91D17" w14:paraId="0ABA3DF4" w14:textId="77777777" w:rsidTr="006F77D2">
        <w:tc>
          <w:tcPr>
            <w:tcW w:w="927" w:type="pct"/>
          </w:tcPr>
          <w:p w14:paraId="1081FABE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Sup/32000</w:t>
            </w:r>
          </w:p>
        </w:tc>
        <w:tc>
          <w:tcPr>
            <w:tcW w:w="4073" w:type="pct"/>
          </w:tcPr>
          <w:p w14:paraId="657D15CD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Supply of Plumbing Materials</w:t>
            </w:r>
          </w:p>
        </w:tc>
      </w:tr>
      <w:tr w:rsidR="00982C82" w:rsidRPr="00C91D17" w14:paraId="632B38F4" w14:textId="77777777" w:rsidTr="006F77D2">
        <w:tc>
          <w:tcPr>
            <w:tcW w:w="927" w:type="pct"/>
          </w:tcPr>
          <w:p w14:paraId="25E7835F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Sup/33000</w:t>
            </w:r>
          </w:p>
        </w:tc>
        <w:tc>
          <w:tcPr>
            <w:tcW w:w="4073" w:type="pct"/>
          </w:tcPr>
          <w:p w14:paraId="3DA7A329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Supply of Locally made furniture</w:t>
            </w:r>
          </w:p>
        </w:tc>
      </w:tr>
      <w:tr w:rsidR="00982C82" w:rsidRPr="00C91D17" w14:paraId="2FC5A0FE" w14:textId="77777777" w:rsidTr="006F77D2">
        <w:tc>
          <w:tcPr>
            <w:tcW w:w="927" w:type="pct"/>
          </w:tcPr>
          <w:p w14:paraId="0C34D969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Sup/34000</w:t>
            </w:r>
          </w:p>
        </w:tc>
        <w:tc>
          <w:tcPr>
            <w:tcW w:w="4073" w:type="pct"/>
          </w:tcPr>
          <w:p w14:paraId="628552C8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Supply of Promotional/Branded items</w:t>
            </w:r>
          </w:p>
        </w:tc>
      </w:tr>
    </w:tbl>
    <w:p w14:paraId="5DDC4E3F" w14:textId="77777777" w:rsidR="00982C82" w:rsidRPr="006F77D2" w:rsidRDefault="00982C82" w:rsidP="00982C82">
      <w:pPr>
        <w:pStyle w:val="BodyText"/>
        <w:spacing w:line="360" w:lineRule="auto"/>
        <w:rPr>
          <w:rFonts w:ascii="Poppins" w:hAnsi="Poppins" w:cs="Poppins"/>
          <w:b/>
          <w:bCs/>
          <w:sz w:val="22"/>
          <w:szCs w:val="22"/>
        </w:rPr>
      </w:pPr>
      <w:r w:rsidRPr="006F77D2">
        <w:rPr>
          <w:rFonts w:ascii="Poppins" w:hAnsi="Poppins" w:cs="Poppins"/>
          <w:b/>
          <w:bCs/>
          <w:sz w:val="22"/>
          <w:szCs w:val="22"/>
        </w:rPr>
        <w:t>SERVICES:</w:t>
      </w:r>
    </w:p>
    <w:tbl>
      <w:tblPr>
        <w:tblW w:w="9520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1820"/>
        <w:gridCol w:w="7700"/>
      </w:tblGrid>
      <w:tr w:rsidR="00982C82" w:rsidRPr="00C91D17" w14:paraId="401E89EA" w14:textId="77777777" w:rsidTr="00FC3CE0">
        <w:tc>
          <w:tcPr>
            <w:tcW w:w="1820" w:type="dxa"/>
          </w:tcPr>
          <w:p w14:paraId="67B2A585" w14:textId="77777777" w:rsidR="00982C82" w:rsidRPr="00C91D17" w:rsidRDefault="00982C82" w:rsidP="00FC3CE0">
            <w:pPr>
              <w:pStyle w:val="BodyText"/>
              <w:overflowPunct w:val="0"/>
              <w:adjustRightInd w:val="0"/>
              <w:spacing w:line="360" w:lineRule="auto"/>
              <w:jc w:val="both"/>
              <w:textAlignment w:val="baseline"/>
              <w:rPr>
                <w:rFonts w:ascii="Poppins" w:hAnsi="Poppins" w:cs="Poppins"/>
                <w:sz w:val="22"/>
                <w:szCs w:val="22"/>
              </w:rPr>
            </w:pPr>
            <w:r w:rsidRPr="00C91D17">
              <w:rPr>
                <w:rFonts w:ascii="Poppins" w:hAnsi="Poppins" w:cs="Poppins"/>
                <w:sz w:val="22"/>
                <w:szCs w:val="22"/>
              </w:rPr>
              <w:t>CODE</w:t>
            </w:r>
          </w:p>
        </w:tc>
        <w:tc>
          <w:tcPr>
            <w:tcW w:w="7700" w:type="dxa"/>
          </w:tcPr>
          <w:p w14:paraId="4B84C8F7" w14:textId="77777777" w:rsidR="00982C82" w:rsidRPr="00C91D17" w:rsidRDefault="00982C82" w:rsidP="00FC3CE0">
            <w:pPr>
              <w:pStyle w:val="BodyText"/>
              <w:overflowPunct w:val="0"/>
              <w:adjustRightInd w:val="0"/>
              <w:spacing w:line="360" w:lineRule="auto"/>
              <w:jc w:val="both"/>
              <w:textAlignment w:val="baseline"/>
              <w:rPr>
                <w:rFonts w:ascii="Poppins" w:hAnsi="Poppins" w:cs="Poppins"/>
                <w:sz w:val="22"/>
                <w:szCs w:val="22"/>
              </w:rPr>
            </w:pPr>
            <w:r w:rsidRPr="00C91D17">
              <w:rPr>
                <w:rFonts w:ascii="Poppins" w:hAnsi="Poppins" w:cs="Poppins"/>
                <w:sz w:val="22"/>
                <w:szCs w:val="22"/>
              </w:rPr>
              <w:t xml:space="preserve">ITEM </w:t>
            </w:r>
          </w:p>
        </w:tc>
      </w:tr>
      <w:tr w:rsidR="00982C82" w:rsidRPr="00C91D17" w14:paraId="1DC0134A" w14:textId="77777777" w:rsidTr="00FC3CE0">
        <w:tc>
          <w:tcPr>
            <w:tcW w:w="1820" w:type="dxa"/>
          </w:tcPr>
          <w:p w14:paraId="6E9DBC35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/8000</w:t>
            </w:r>
          </w:p>
        </w:tc>
        <w:tc>
          <w:tcPr>
            <w:tcW w:w="7700" w:type="dxa"/>
          </w:tcPr>
          <w:p w14:paraId="344A342B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/>
                <w:bCs/>
                <w:sz w:val="22"/>
                <w:szCs w:val="22"/>
              </w:rPr>
              <w:t>Consultancy Services</w:t>
            </w:r>
          </w:p>
        </w:tc>
      </w:tr>
      <w:tr w:rsidR="00982C82" w:rsidRPr="00C91D17" w14:paraId="5E2E8CBD" w14:textId="77777777" w:rsidTr="00FC3CE0">
        <w:tc>
          <w:tcPr>
            <w:tcW w:w="1820" w:type="dxa"/>
          </w:tcPr>
          <w:p w14:paraId="6CB0C42A" w14:textId="77777777" w:rsidR="00982C82" w:rsidRPr="00C91D17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sz w:val="22"/>
                <w:szCs w:val="22"/>
              </w:rPr>
            </w:pPr>
          </w:p>
        </w:tc>
        <w:tc>
          <w:tcPr>
            <w:tcW w:w="7700" w:type="dxa"/>
          </w:tcPr>
          <w:p w14:paraId="546267A2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 xml:space="preserve">/8002: </w:t>
            </w:r>
            <w:proofErr w:type="gram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Accounting ,</w:t>
            </w:r>
            <w:proofErr w:type="gram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 xml:space="preserve"> Auditing and Tax advisory</w:t>
            </w:r>
          </w:p>
        </w:tc>
      </w:tr>
      <w:tr w:rsidR="00982C82" w:rsidRPr="00C91D17" w14:paraId="2747A0E6" w14:textId="77777777" w:rsidTr="00FC3CE0">
        <w:tc>
          <w:tcPr>
            <w:tcW w:w="1820" w:type="dxa"/>
          </w:tcPr>
          <w:p w14:paraId="3ADA152A" w14:textId="77777777" w:rsidR="00982C82" w:rsidRPr="00C91D17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sz w:val="22"/>
                <w:szCs w:val="22"/>
              </w:rPr>
            </w:pPr>
          </w:p>
        </w:tc>
        <w:tc>
          <w:tcPr>
            <w:tcW w:w="7700" w:type="dxa"/>
          </w:tcPr>
          <w:p w14:paraId="5B6AB250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/8004: Architectural</w:t>
            </w:r>
          </w:p>
        </w:tc>
      </w:tr>
      <w:tr w:rsidR="00982C82" w:rsidRPr="00C91D17" w14:paraId="09F5FEB3" w14:textId="77777777" w:rsidTr="00FC3CE0">
        <w:tc>
          <w:tcPr>
            <w:tcW w:w="1820" w:type="dxa"/>
          </w:tcPr>
          <w:p w14:paraId="01F4585F" w14:textId="77777777" w:rsidR="00982C82" w:rsidRPr="00C91D17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sz w:val="22"/>
                <w:szCs w:val="22"/>
              </w:rPr>
            </w:pPr>
          </w:p>
        </w:tc>
        <w:tc>
          <w:tcPr>
            <w:tcW w:w="7700" w:type="dxa"/>
          </w:tcPr>
          <w:p w14:paraId="15EEEC90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/8005: Surveying &amp; Valuation</w:t>
            </w:r>
          </w:p>
        </w:tc>
      </w:tr>
      <w:tr w:rsidR="00982C82" w:rsidRPr="00C91D17" w14:paraId="309ACD31" w14:textId="77777777" w:rsidTr="00FC3CE0">
        <w:tc>
          <w:tcPr>
            <w:tcW w:w="1820" w:type="dxa"/>
          </w:tcPr>
          <w:p w14:paraId="3D38CDDA" w14:textId="77777777" w:rsidR="00982C82" w:rsidRPr="00C91D17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sz w:val="22"/>
                <w:szCs w:val="22"/>
              </w:rPr>
            </w:pPr>
          </w:p>
        </w:tc>
        <w:tc>
          <w:tcPr>
            <w:tcW w:w="7700" w:type="dxa"/>
          </w:tcPr>
          <w:p w14:paraId="473E0035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/8007: Asset Valuation</w:t>
            </w:r>
          </w:p>
        </w:tc>
      </w:tr>
      <w:tr w:rsidR="00982C82" w:rsidRPr="00C91D17" w14:paraId="18FEB8C0" w14:textId="77777777" w:rsidTr="00FC3CE0">
        <w:tc>
          <w:tcPr>
            <w:tcW w:w="1820" w:type="dxa"/>
          </w:tcPr>
          <w:p w14:paraId="3DBEA5C5" w14:textId="77777777" w:rsidR="00982C82" w:rsidRPr="00C91D17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sz w:val="22"/>
                <w:szCs w:val="22"/>
              </w:rPr>
            </w:pPr>
          </w:p>
        </w:tc>
        <w:tc>
          <w:tcPr>
            <w:tcW w:w="7700" w:type="dxa"/>
          </w:tcPr>
          <w:p w14:paraId="55EA4FA8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/8008: Risk Assessment &amp; Enterprise Risk Management</w:t>
            </w:r>
          </w:p>
        </w:tc>
      </w:tr>
      <w:tr w:rsidR="00982C82" w:rsidRPr="00C91D17" w14:paraId="49B16210" w14:textId="77777777" w:rsidTr="00FC3CE0">
        <w:tc>
          <w:tcPr>
            <w:tcW w:w="1820" w:type="dxa"/>
          </w:tcPr>
          <w:p w14:paraId="7F02539F" w14:textId="77777777" w:rsidR="00982C82" w:rsidRPr="00C91D17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sz w:val="22"/>
                <w:szCs w:val="22"/>
              </w:rPr>
            </w:pPr>
          </w:p>
        </w:tc>
        <w:tc>
          <w:tcPr>
            <w:tcW w:w="7700" w:type="dxa"/>
          </w:tcPr>
          <w:p w14:paraId="174EEB9B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/8009: ICT Consultancy</w:t>
            </w:r>
          </w:p>
        </w:tc>
      </w:tr>
      <w:tr w:rsidR="00982C82" w:rsidRPr="00C91D17" w14:paraId="28F4BD1D" w14:textId="77777777" w:rsidTr="00FC3CE0">
        <w:tc>
          <w:tcPr>
            <w:tcW w:w="1820" w:type="dxa"/>
          </w:tcPr>
          <w:p w14:paraId="350BE7F7" w14:textId="77777777" w:rsidR="00982C82" w:rsidRPr="00C91D17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sz w:val="22"/>
                <w:szCs w:val="22"/>
              </w:rPr>
            </w:pPr>
          </w:p>
        </w:tc>
        <w:tc>
          <w:tcPr>
            <w:tcW w:w="7700" w:type="dxa"/>
          </w:tcPr>
          <w:p w14:paraId="24CEB4A4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/8010: Feasibility Studies for Transmission Lines</w:t>
            </w:r>
          </w:p>
        </w:tc>
      </w:tr>
      <w:tr w:rsidR="00982C82" w:rsidRPr="00C91D17" w14:paraId="07F903BE" w14:textId="77777777" w:rsidTr="00FC3CE0">
        <w:tc>
          <w:tcPr>
            <w:tcW w:w="1820" w:type="dxa"/>
          </w:tcPr>
          <w:p w14:paraId="5007CA97" w14:textId="77777777" w:rsidR="00982C82" w:rsidRPr="00C91D17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sz w:val="22"/>
                <w:szCs w:val="22"/>
              </w:rPr>
            </w:pPr>
          </w:p>
        </w:tc>
        <w:tc>
          <w:tcPr>
            <w:tcW w:w="7700" w:type="dxa"/>
          </w:tcPr>
          <w:p w14:paraId="55F3E084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 xml:space="preserve">/8011: Environmental Impact Assessment </w:t>
            </w:r>
          </w:p>
        </w:tc>
      </w:tr>
      <w:tr w:rsidR="00982C82" w:rsidRPr="00C91D17" w14:paraId="5B8201E9" w14:textId="77777777" w:rsidTr="00FC3CE0">
        <w:tc>
          <w:tcPr>
            <w:tcW w:w="1820" w:type="dxa"/>
          </w:tcPr>
          <w:p w14:paraId="7711570D" w14:textId="77777777" w:rsidR="00982C82" w:rsidRPr="00C91D17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sz w:val="22"/>
                <w:szCs w:val="22"/>
              </w:rPr>
            </w:pPr>
          </w:p>
        </w:tc>
        <w:tc>
          <w:tcPr>
            <w:tcW w:w="7700" w:type="dxa"/>
          </w:tcPr>
          <w:p w14:paraId="6F45956A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proofErr w:type="gramStart"/>
            <w:r w:rsidRPr="00F44D14">
              <w:rPr>
                <w:rFonts w:ascii="Poppins" w:hAnsi="Poppins" w:cs="Poppins"/>
                <w:b/>
                <w:bCs/>
                <w:sz w:val="22"/>
                <w:szCs w:val="22"/>
              </w:rPr>
              <w:t>Non Consultancy</w:t>
            </w:r>
            <w:proofErr w:type="gramEnd"/>
            <w:r w:rsidRPr="00F44D14">
              <w:rPr>
                <w:rFonts w:ascii="Poppins" w:hAnsi="Poppins" w:cs="Poppins"/>
                <w:b/>
                <w:bCs/>
                <w:sz w:val="22"/>
                <w:szCs w:val="22"/>
              </w:rPr>
              <w:t xml:space="preserve"> Services</w:t>
            </w:r>
          </w:p>
        </w:tc>
      </w:tr>
      <w:tr w:rsidR="00982C82" w:rsidRPr="00C91D17" w14:paraId="68BE632D" w14:textId="77777777" w:rsidTr="00FC3CE0">
        <w:tc>
          <w:tcPr>
            <w:tcW w:w="1820" w:type="dxa"/>
          </w:tcPr>
          <w:p w14:paraId="259031F8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/9000</w:t>
            </w:r>
          </w:p>
        </w:tc>
        <w:tc>
          <w:tcPr>
            <w:tcW w:w="7700" w:type="dxa"/>
          </w:tcPr>
          <w:p w14:paraId="27D9C745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Courier Services</w:t>
            </w:r>
          </w:p>
        </w:tc>
      </w:tr>
      <w:tr w:rsidR="00982C82" w:rsidRPr="00C91D17" w14:paraId="728B844A" w14:textId="77777777" w:rsidTr="00FC3CE0">
        <w:tc>
          <w:tcPr>
            <w:tcW w:w="1820" w:type="dxa"/>
          </w:tcPr>
          <w:p w14:paraId="6AEFAFA1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/10000</w:t>
            </w:r>
          </w:p>
        </w:tc>
        <w:tc>
          <w:tcPr>
            <w:tcW w:w="7700" w:type="dxa"/>
          </w:tcPr>
          <w:p w14:paraId="08319E1D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Engraving</w:t>
            </w:r>
          </w:p>
        </w:tc>
      </w:tr>
      <w:tr w:rsidR="00982C82" w:rsidRPr="00C91D17" w14:paraId="4533FEF3" w14:textId="77777777" w:rsidTr="00FC3CE0">
        <w:tc>
          <w:tcPr>
            <w:tcW w:w="1820" w:type="dxa"/>
          </w:tcPr>
          <w:p w14:paraId="6D5F0F34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/11000</w:t>
            </w:r>
          </w:p>
        </w:tc>
        <w:tc>
          <w:tcPr>
            <w:tcW w:w="7700" w:type="dxa"/>
          </w:tcPr>
          <w:p w14:paraId="72D735B3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Events management and Public Relations</w:t>
            </w:r>
          </w:p>
        </w:tc>
      </w:tr>
      <w:tr w:rsidR="00982C82" w:rsidRPr="00C91D17" w14:paraId="163E2936" w14:textId="77777777" w:rsidTr="00FC3CE0">
        <w:tc>
          <w:tcPr>
            <w:tcW w:w="1820" w:type="dxa"/>
          </w:tcPr>
          <w:p w14:paraId="76C891E8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/12000</w:t>
            </w:r>
          </w:p>
        </w:tc>
        <w:tc>
          <w:tcPr>
            <w:tcW w:w="7700" w:type="dxa"/>
          </w:tcPr>
          <w:p w14:paraId="07926520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Garbage collection &amp; Disposal</w:t>
            </w:r>
          </w:p>
        </w:tc>
      </w:tr>
      <w:tr w:rsidR="00982C82" w:rsidRPr="00C91D17" w14:paraId="08F9A975" w14:textId="77777777" w:rsidTr="00FC3CE0">
        <w:tc>
          <w:tcPr>
            <w:tcW w:w="1820" w:type="dxa"/>
          </w:tcPr>
          <w:p w14:paraId="69BFB303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/13000</w:t>
            </w:r>
          </w:p>
        </w:tc>
        <w:tc>
          <w:tcPr>
            <w:tcW w:w="7700" w:type="dxa"/>
          </w:tcPr>
          <w:p w14:paraId="7A437558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Hotel &amp; Conference facilities</w:t>
            </w:r>
          </w:p>
        </w:tc>
      </w:tr>
      <w:tr w:rsidR="00982C82" w:rsidRPr="00C91D17" w14:paraId="5907CCB9" w14:textId="77777777" w:rsidTr="00FC3CE0">
        <w:tc>
          <w:tcPr>
            <w:tcW w:w="1820" w:type="dxa"/>
          </w:tcPr>
          <w:p w14:paraId="6CE6A3F9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/14000</w:t>
            </w:r>
          </w:p>
        </w:tc>
        <w:tc>
          <w:tcPr>
            <w:tcW w:w="7700" w:type="dxa"/>
          </w:tcPr>
          <w:p w14:paraId="672D89AE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 xml:space="preserve">Insurance brokerage </w:t>
            </w:r>
          </w:p>
        </w:tc>
      </w:tr>
      <w:tr w:rsidR="00982C82" w:rsidRPr="00C91D17" w14:paraId="0944660B" w14:textId="77777777" w:rsidTr="00FC3CE0">
        <w:tc>
          <w:tcPr>
            <w:tcW w:w="1820" w:type="dxa"/>
          </w:tcPr>
          <w:p w14:paraId="1B45C05B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/15000</w:t>
            </w:r>
          </w:p>
        </w:tc>
        <w:tc>
          <w:tcPr>
            <w:tcW w:w="7700" w:type="dxa"/>
          </w:tcPr>
          <w:p w14:paraId="5DF13328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Maintenance &amp; repair of electrical equipment</w:t>
            </w:r>
          </w:p>
        </w:tc>
      </w:tr>
      <w:tr w:rsidR="00982C82" w:rsidRPr="00C91D17" w14:paraId="23DA3281" w14:textId="77777777" w:rsidTr="00FC3CE0">
        <w:tc>
          <w:tcPr>
            <w:tcW w:w="1820" w:type="dxa"/>
          </w:tcPr>
          <w:p w14:paraId="200B65AD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/16000</w:t>
            </w:r>
          </w:p>
        </w:tc>
        <w:tc>
          <w:tcPr>
            <w:tcW w:w="7700" w:type="dxa"/>
          </w:tcPr>
          <w:p w14:paraId="704861BB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Maintenance &amp; repair of furniture &amp; fittings</w:t>
            </w:r>
          </w:p>
        </w:tc>
      </w:tr>
      <w:tr w:rsidR="00982C82" w:rsidRPr="00C91D17" w14:paraId="19D5C02A" w14:textId="77777777" w:rsidTr="00FC3CE0">
        <w:tc>
          <w:tcPr>
            <w:tcW w:w="1820" w:type="dxa"/>
          </w:tcPr>
          <w:p w14:paraId="04D0442D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/17000</w:t>
            </w:r>
          </w:p>
        </w:tc>
        <w:tc>
          <w:tcPr>
            <w:tcW w:w="7700" w:type="dxa"/>
          </w:tcPr>
          <w:p w14:paraId="44D4267F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Maintenance &amp; repair of office tools &amp; equipment</w:t>
            </w:r>
          </w:p>
        </w:tc>
      </w:tr>
      <w:tr w:rsidR="00982C82" w:rsidRPr="00C91D17" w14:paraId="5446A748" w14:textId="77777777" w:rsidTr="00FC3CE0">
        <w:tc>
          <w:tcPr>
            <w:tcW w:w="1820" w:type="dxa"/>
          </w:tcPr>
          <w:p w14:paraId="3839BF8F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/18000</w:t>
            </w:r>
          </w:p>
        </w:tc>
        <w:tc>
          <w:tcPr>
            <w:tcW w:w="7700" w:type="dxa"/>
          </w:tcPr>
          <w:p w14:paraId="1A76A28C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 xml:space="preserve">Motor vehicle </w:t>
            </w:r>
            <w:proofErr w:type="gram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hire</w:t>
            </w:r>
            <w:proofErr w:type="gram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 xml:space="preserve"> services</w:t>
            </w:r>
          </w:p>
        </w:tc>
      </w:tr>
      <w:tr w:rsidR="00982C82" w:rsidRPr="00C91D17" w14:paraId="4F107906" w14:textId="77777777" w:rsidTr="00FC3CE0">
        <w:tc>
          <w:tcPr>
            <w:tcW w:w="1820" w:type="dxa"/>
          </w:tcPr>
          <w:p w14:paraId="358C4781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/19000</w:t>
            </w:r>
          </w:p>
        </w:tc>
        <w:tc>
          <w:tcPr>
            <w:tcW w:w="7700" w:type="dxa"/>
          </w:tcPr>
          <w:p w14:paraId="619FEB3D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Printing, art and design</w:t>
            </w:r>
          </w:p>
        </w:tc>
      </w:tr>
      <w:tr w:rsidR="00982C82" w:rsidRPr="00C91D17" w14:paraId="22A43870" w14:textId="77777777" w:rsidTr="00FC3CE0">
        <w:tc>
          <w:tcPr>
            <w:tcW w:w="1820" w:type="dxa"/>
          </w:tcPr>
          <w:p w14:paraId="45FFAA4E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/20000</w:t>
            </w:r>
          </w:p>
        </w:tc>
        <w:tc>
          <w:tcPr>
            <w:tcW w:w="7700" w:type="dxa"/>
          </w:tcPr>
          <w:p w14:paraId="7C3544FA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Repair &amp; Maintenance of motor vehicles &amp; Cycles</w:t>
            </w:r>
          </w:p>
        </w:tc>
      </w:tr>
      <w:tr w:rsidR="00982C82" w:rsidRPr="00C91D17" w14:paraId="2DD9AACC" w14:textId="77777777" w:rsidTr="00FC3CE0">
        <w:tc>
          <w:tcPr>
            <w:tcW w:w="1820" w:type="dxa"/>
          </w:tcPr>
          <w:p w14:paraId="1115DFDB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/21000</w:t>
            </w:r>
          </w:p>
        </w:tc>
        <w:tc>
          <w:tcPr>
            <w:tcW w:w="7700" w:type="dxa"/>
          </w:tcPr>
          <w:p w14:paraId="0F398CC2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Secretarial, printing, binding &amp; photocopying services</w:t>
            </w:r>
          </w:p>
        </w:tc>
      </w:tr>
      <w:tr w:rsidR="00982C82" w:rsidRPr="00C91D17" w14:paraId="333CFD4B" w14:textId="77777777" w:rsidTr="00FC3CE0">
        <w:tc>
          <w:tcPr>
            <w:tcW w:w="1820" w:type="dxa"/>
          </w:tcPr>
          <w:p w14:paraId="127A100E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/22000</w:t>
            </w:r>
          </w:p>
        </w:tc>
        <w:tc>
          <w:tcPr>
            <w:tcW w:w="7700" w:type="dxa"/>
          </w:tcPr>
          <w:p w14:paraId="6FC6A88C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Lift Services</w:t>
            </w:r>
          </w:p>
        </w:tc>
      </w:tr>
      <w:tr w:rsidR="00982C82" w:rsidRPr="00C91D17" w14:paraId="258B7F15" w14:textId="77777777" w:rsidTr="00FC3CE0">
        <w:tc>
          <w:tcPr>
            <w:tcW w:w="1820" w:type="dxa"/>
          </w:tcPr>
          <w:p w14:paraId="45CDF898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/23000</w:t>
            </w:r>
          </w:p>
        </w:tc>
        <w:tc>
          <w:tcPr>
            <w:tcW w:w="7700" w:type="dxa"/>
          </w:tcPr>
          <w:p w14:paraId="09C6AA9A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Fumigation/sanitary disposal</w:t>
            </w:r>
          </w:p>
        </w:tc>
      </w:tr>
      <w:tr w:rsidR="00982C82" w:rsidRPr="00C91D17" w14:paraId="22240ECE" w14:textId="77777777" w:rsidTr="00FC3CE0">
        <w:tc>
          <w:tcPr>
            <w:tcW w:w="1820" w:type="dxa"/>
          </w:tcPr>
          <w:p w14:paraId="739717C0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/24000</w:t>
            </w:r>
          </w:p>
        </w:tc>
        <w:tc>
          <w:tcPr>
            <w:tcW w:w="7700" w:type="dxa"/>
          </w:tcPr>
          <w:p w14:paraId="067719C3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Property Management Services</w:t>
            </w:r>
          </w:p>
        </w:tc>
      </w:tr>
      <w:tr w:rsidR="00982C82" w:rsidRPr="00C91D17" w14:paraId="5553EEAE" w14:textId="77777777" w:rsidTr="00FC3CE0">
        <w:tc>
          <w:tcPr>
            <w:tcW w:w="1820" w:type="dxa"/>
          </w:tcPr>
          <w:p w14:paraId="5C58BAD1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/25000</w:t>
            </w:r>
          </w:p>
        </w:tc>
        <w:tc>
          <w:tcPr>
            <w:tcW w:w="7700" w:type="dxa"/>
          </w:tcPr>
          <w:p w14:paraId="5303D6CA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Training</w:t>
            </w:r>
          </w:p>
        </w:tc>
      </w:tr>
      <w:tr w:rsidR="00982C82" w:rsidRPr="00C91D17" w14:paraId="081514F6" w14:textId="77777777" w:rsidTr="00FC3CE0">
        <w:tc>
          <w:tcPr>
            <w:tcW w:w="1820" w:type="dxa"/>
          </w:tcPr>
          <w:p w14:paraId="0FF86740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/26000</w:t>
            </w:r>
          </w:p>
        </w:tc>
        <w:tc>
          <w:tcPr>
            <w:tcW w:w="7700" w:type="dxa"/>
          </w:tcPr>
          <w:p w14:paraId="479DB427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Sanitary Waste Disposal</w:t>
            </w:r>
          </w:p>
        </w:tc>
      </w:tr>
      <w:tr w:rsidR="00982C82" w:rsidRPr="00C91D17" w14:paraId="0541D6CE" w14:textId="77777777" w:rsidTr="00FC3CE0">
        <w:tc>
          <w:tcPr>
            <w:tcW w:w="1820" w:type="dxa"/>
          </w:tcPr>
          <w:p w14:paraId="2BD1DE36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/27000</w:t>
            </w:r>
          </w:p>
        </w:tc>
        <w:tc>
          <w:tcPr>
            <w:tcW w:w="7700" w:type="dxa"/>
          </w:tcPr>
          <w:p w14:paraId="2D4683FA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 xml:space="preserve">Clearing &amp; </w:t>
            </w:r>
            <w:proofErr w:type="gram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Forwarding</w:t>
            </w:r>
            <w:proofErr w:type="gram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.</w:t>
            </w:r>
          </w:p>
        </w:tc>
      </w:tr>
      <w:tr w:rsidR="00982C82" w:rsidRPr="00C91D17" w14:paraId="63AB4C47" w14:textId="77777777" w:rsidTr="00FC3CE0">
        <w:tc>
          <w:tcPr>
            <w:tcW w:w="1820" w:type="dxa"/>
          </w:tcPr>
          <w:p w14:paraId="49DA4D2A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/28000</w:t>
            </w:r>
          </w:p>
        </w:tc>
        <w:tc>
          <w:tcPr>
            <w:tcW w:w="7700" w:type="dxa"/>
          </w:tcPr>
          <w:p w14:paraId="56CF242A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Cleaning Services</w:t>
            </w:r>
          </w:p>
        </w:tc>
      </w:tr>
      <w:tr w:rsidR="00982C82" w:rsidRPr="00C91D17" w14:paraId="150C1500" w14:textId="77777777" w:rsidTr="00FC3CE0">
        <w:tc>
          <w:tcPr>
            <w:tcW w:w="1820" w:type="dxa"/>
          </w:tcPr>
          <w:p w14:paraId="3D9A24A6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proofErr w:type="spellStart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Svcs</w:t>
            </w:r>
            <w:proofErr w:type="spellEnd"/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/29000</w:t>
            </w:r>
          </w:p>
        </w:tc>
        <w:tc>
          <w:tcPr>
            <w:tcW w:w="7700" w:type="dxa"/>
          </w:tcPr>
          <w:p w14:paraId="5D7CBA83" w14:textId="77777777" w:rsidR="00982C82" w:rsidRPr="00F44D14" w:rsidRDefault="00982C82" w:rsidP="00FC3CE0">
            <w:pPr>
              <w:pStyle w:val="BodyText"/>
              <w:overflowPunct w:val="0"/>
              <w:adjustRightInd w:val="0"/>
              <w:textAlignment w:val="baseline"/>
              <w:rPr>
                <w:rFonts w:ascii="Poppins" w:hAnsi="Poppins" w:cs="Poppins"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Cs/>
                <w:sz w:val="22"/>
                <w:szCs w:val="22"/>
              </w:rPr>
              <w:t>Repair &amp; Maintenance of Computers</w:t>
            </w:r>
          </w:p>
        </w:tc>
      </w:tr>
      <w:tr w:rsidR="00982C82" w:rsidRPr="00C91D17" w14:paraId="30AD133B" w14:textId="77777777" w:rsidTr="00FC3CE0">
        <w:tc>
          <w:tcPr>
            <w:tcW w:w="1820" w:type="dxa"/>
          </w:tcPr>
          <w:p w14:paraId="0B8E5993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proofErr w:type="spellStart"/>
            <w:r w:rsidRPr="00C91D17">
              <w:rPr>
                <w:rFonts w:ascii="Poppins" w:hAnsi="Poppins" w:cs="Poppins"/>
              </w:rPr>
              <w:t>Svcs</w:t>
            </w:r>
            <w:proofErr w:type="spellEnd"/>
            <w:r w:rsidRPr="00C91D17">
              <w:rPr>
                <w:rFonts w:ascii="Poppins" w:hAnsi="Poppins" w:cs="Poppins"/>
              </w:rPr>
              <w:t>/30000</w:t>
            </w:r>
          </w:p>
        </w:tc>
        <w:tc>
          <w:tcPr>
            <w:tcW w:w="7700" w:type="dxa"/>
          </w:tcPr>
          <w:p w14:paraId="6F0F1532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Catering</w:t>
            </w:r>
          </w:p>
        </w:tc>
      </w:tr>
      <w:tr w:rsidR="00982C82" w:rsidRPr="00C91D17" w14:paraId="2485F17B" w14:textId="77777777" w:rsidTr="00FC3CE0">
        <w:tc>
          <w:tcPr>
            <w:tcW w:w="1820" w:type="dxa"/>
          </w:tcPr>
          <w:p w14:paraId="7AC77FD8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proofErr w:type="spellStart"/>
            <w:r w:rsidRPr="00C91D17">
              <w:rPr>
                <w:rFonts w:ascii="Poppins" w:hAnsi="Poppins" w:cs="Poppins"/>
              </w:rPr>
              <w:t>Svcs</w:t>
            </w:r>
            <w:proofErr w:type="spellEnd"/>
            <w:r w:rsidRPr="00C91D17">
              <w:rPr>
                <w:rFonts w:ascii="Poppins" w:hAnsi="Poppins" w:cs="Poppins"/>
              </w:rPr>
              <w:t>/31000</w:t>
            </w:r>
          </w:p>
        </w:tc>
        <w:tc>
          <w:tcPr>
            <w:tcW w:w="7700" w:type="dxa"/>
          </w:tcPr>
          <w:p w14:paraId="52807143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Repair &amp; Servicing of water dispensers &amp; Fridges</w:t>
            </w:r>
          </w:p>
        </w:tc>
      </w:tr>
      <w:tr w:rsidR="00982C82" w:rsidRPr="00C91D17" w14:paraId="2F522250" w14:textId="77777777" w:rsidTr="00FC3CE0">
        <w:tc>
          <w:tcPr>
            <w:tcW w:w="1820" w:type="dxa"/>
          </w:tcPr>
          <w:p w14:paraId="418DC2DE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proofErr w:type="spellStart"/>
            <w:r w:rsidRPr="00C91D17">
              <w:rPr>
                <w:rFonts w:ascii="Poppins" w:hAnsi="Poppins" w:cs="Poppins"/>
              </w:rPr>
              <w:t>Svcs</w:t>
            </w:r>
            <w:proofErr w:type="spellEnd"/>
            <w:r w:rsidRPr="00C91D17">
              <w:rPr>
                <w:rFonts w:ascii="Poppins" w:hAnsi="Poppins" w:cs="Poppins"/>
              </w:rPr>
              <w:t>/32000</w:t>
            </w:r>
          </w:p>
        </w:tc>
        <w:tc>
          <w:tcPr>
            <w:tcW w:w="7700" w:type="dxa"/>
          </w:tcPr>
          <w:p w14:paraId="7679878D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Air tickets and Travel</w:t>
            </w:r>
          </w:p>
        </w:tc>
      </w:tr>
    </w:tbl>
    <w:p w14:paraId="7CFB14BA" w14:textId="77777777" w:rsidR="00982C82" w:rsidRPr="00C91D17" w:rsidRDefault="00982C82" w:rsidP="00982C82">
      <w:pPr>
        <w:pStyle w:val="BodyText"/>
        <w:spacing w:line="360" w:lineRule="auto"/>
        <w:rPr>
          <w:rFonts w:ascii="Poppins" w:hAnsi="Poppins" w:cs="Poppins"/>
          <w:sz w:val="22"/>
          <w:szCs w:val="22"/>
        </w:rPr>
      </w:pPr>
    </w:p>
    <w:p w14:paraId="47571037" w14:textId="77777777" w:rsidR="00982C82" w:rsidRPr="00C91D17" w:rsidRDefault="00982C82" w:rsidP="00982C82">
      <w:pPr>
        <w:pStyle w:val="BodyText"/>
        <w:spacing w:line="360" w:lineRule="auto"/>
        <w:rPr>
          <w:rFonts w:ascii="Poppins" w:hAnsi="Poppins" w:cs="Poppins"/>
          <w:sz w:val="22"/>
          <w:szCs w:val="22"/>
        </w:rPr>
      </w:pPr>
    </w:p>
    <w:p w14:paraId="7215F681" w14:textId="77777777" w:rsidR="00982C82" w:rsidRPr="00C91D17" w:rsidRDefault="00982C82" w:rsidP="00982C82">
      <w:pPr>
        <w:pStyle w:val="BodyText"/>
        <w:spacing w:line="360" w:lineRule="auto"/>
        <w:rPr>
          <w:rFonts w:ascii="Poppins" w:hAnsi="Poppins" w:cs="Poppins"/>
          <w:sz w:val="22"/>
          <w:szCs w:val="22"/>
        </w:rPr>
      </w:pPr>
    </w:p>
    <w:p w14:paraId="4F9E9B9D" w14:textId="77777777" w:rsidR="00982C82" w:rsidRPr="00C91D17" w:rsidRDefault="00982C82" w:rsidP="00982C82">
      <w:pPr>
        <w:pStyle w:val="BodyText"/>
        <w:spacing w:line="360" w:lineRule="auto"/>
        <w:rPr>
          <w:rFonts w:ascii="Poppins" w:hAnsi="Poppins" w:cs="Poppins"/>
          <w:sz w:val="22"/>
          <w:szCs w:val="22"/>
        </w:rPr>
      </w:pPr>
    </w:p>
    <w:p w14:paraId="12C4AD7B" w14:textId="77777777" w:rsidR="00982C82" w:rsidRPr="00C91D17" w:rsidRDefault="00982C82" w:rsidP="00982C82">
      <w:pPr>
        <w:pStyle w:val="BodyText"/>
        <w:spacing w:line="360" w:lineRule="auto"/>
        <w:rPr>
          <w:rFonts w:ascii="Poppins" w:hAnsi="Poppins" w:cs="Poppins"/>
          <w:sz w:val="22"/>
          <w:szCs w:val="22"/>
        </w:rPr>
      </w:pPr>
    </w:p>
    <w:p w14:paraId="1E3FFA30" w14:textId="77777777" w:rsidR="00982C82" w:rsidRPr="00F44D14" w:rsidRDefault="00982C82" w:rsidP="00982C82">
      <w:pPr>
        <w:pStyle w:val="BodyText"/>
        <w:spacing w:line="360" w:lineRule="auto"/>
        <w:rPr>
          <w:rFonts w:ascii="Poppins" w:hAnsi="Poppins" w:cs="Poppins"/>
          <w:b/>
          <w:bCs/>
          <w:sz w:val="22"/>
          <w:szCs w:val="22"/>
        </w:rPr>
      </w:pPr>
      <w:r w:rsidRPr="00F44D14">
        <w:rPr>
          <w:rFonts w:ascii="Poppins" w:hAnsi="Poppins" w:cs="Poppins"/>
          <w:b/>
          <w:bCs/>
          <w:sz w:val="22"/>
          <w:szCs w:val="22"/>
        </w:rPr>
        <w:t>WORKS:</w:t>
      </w:r>
    </w:p>
    <w:tbl>
      <w:tblPr>
        <w:tblW w:w="0" w:type="auto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9"/>
        <w:gridCol w:w="7129"/>
      </w:tblGrid>
      <w:tr w:rsidR="00982C82" w:rsidRPr="00C91D17" w14:paraId="2D9018C4" w14:textId="77777777" w:rsidTr="00FC3CE0">
        <w:tc>
          <w:tcPr>
            <w:tcW w:w="1700" w:type="dxa"/>
          </w:tcPr>
          <w:p w14:paraId="176DC740" w14:textId="77777777" w:rsidR="00982C82" w:rsidRPr="00F44D14" w:rsidRDefault="00982C82" w:rsidP="00FC3CE0">
            <w:pPr>
              <w:pStyle w:val="BodyText"/>
              <w:overflowPunct w:val="0"/>
              <w:adjustRightInd w:val="0"/>
              <w:spacing w:line="360" w:lineRule="auto"/>
              <w:jc w:val="both"/>
              <w:textAlignment w:val="baseline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F44D14">
              <w:rPr>
                <w:rFonts w:ascii="Poppins" w:hAnsi="Poppins" w:cs="Poppins"/>
                <w:b/>
                <w:bCs/>
                <w:sz w:val="22"/>
                <w:szCs w:val="22"/>
              </w:rPr>
              <w:lastRenderedPageBreak/>
              <w:t>CODE</w:t>
            </w:r>
          </w:p>
        </w:tc>
        <w:tc>
          <w:tcPr>
            <w:tcW w:w="7668" w:type="dxa"/>
          </w:tcPr>
          <w:p w14:paraId="6981A47C" w14:textId="77777777" w:rsidR="00982C82" w:rsidRPr="00C91D17" w:rsidRDefault="00982C82" w:rsidP="00FC3CE0">
            <w:pPr>
              <w:pStyle w:val="BodyText"/>
              <w:overflowPunct w:val="0"/>
              <w:adjustRightInd w:val="0"/>
              <w:spacing w:line="360" w:lineRule="auto"/>
              <w:jc w:val="both"/>
              <w:textAlignment w:val="baseline"/>
              <w:rPr>
                <w:rFonts w:ascii="Poppins" w:hAnsi="Poppins" w:cs="Poppins"/>
                <w:sz w:val="22"/>
                <w:szCs w:val="22"/>
              </w:rPr>
            </w:pPr>
            <w:r w:rsidRPr="00C91D17">
              <w:rPr>
                <w:rFonts w:ascii="Poppins" w:hAnsi="Poppins" w:cs="Poppins"/>
                <w:sz w:val="22"/>
                <w:szCs w:val="22"/>
              </w:rPr>
              <w:t xml:space="preserve">ITEM </w:t>
            </w:r>
          </w:p>
        </w:tc>
      </w:tr>
      <w:tr w:rsidR="00982C82" w:rsidRPr="00C91D17" w14:paraId="5FF01A05" w14:textId="77777777" w:rsidTr="00FC3CE0">
        <w:trPr>
          <w:trHeight w:val="1943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EA61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Works/7000</w:t>
            </w:r>
          </w:p>
        </w:tc>
        <w:tc>
          <w:tcPr>
            <w:tcW w:w="7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302D" w14:textId="77777777" w:rsidR="00982C82" w:rsidRPr="00C91D17" w:rsidRDefault="00982C82" w:rsidP="00FC3CE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 xml:space="preserve">Civil Works </w:t>
            </w:r>
          </w:p>
          <w:p w14:paraId="04631D3F" w14:textId="77777777" w:rsidR="00982C82" w:rsidRPr="00C91D17" w:rsidRDefault="00982C82" w:rsidP="00982C82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Poppins" w:hAnsi="Poppins" w:cs="Poppins"/>
              </w:rPr>
            </w:pPr>
            <w:proofErr w:type="gramStart"/>
            <w:r w:rsidRPr="00C91D17">
              <w:rPr>
                <w:rFonts w:ascii="Poppins" w:hAnsi="Poppins" w:cs="Poppins"/>
              </w:rPr>
              <w:t>Wood work</w:t>
            </w:r>
            <w:proofErr w:type="gramEnd"/>
            <w:r w:rsidRPr="00C91D17">
              <w:rPr>
                <w:rFonts w:ascii="Poppins" w:hAnsi="Poppins" w:cs="Poppins"/>
              </w:rPr>
              <w:t xml:space="preserve"> &amp; carpentry works.</w:t>
            </w:r>
          </w:p>
          <w:p w14:paraId="6965A6C4" w14:textId="77777777" w:rsidR="00982C82" w:rsidRPr="00C91D17" w:rsidRDefault="00982C82" w:rsidP="00982C82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Welding &amp; mental fabrication.</w:t>
            </w:r>
          </w:p>
          <w:p w14:paraId="7BBBA5D6" w14:textId="77777777" w:rsidR="00982C82" w:rsidRPr="00C91D17" w:rsidRDefault="00982C82" w:rsidP="00982C82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Plumbing works</w:t>
            </w:r>
          </w:p>
          <w:p w14:paraId="68D5ED83" w14:textId="77777777" w:rsidR="00982C82" w:rsidRPr="00C91D17" w:rsidRDefault="00982C82" w:rsidP="00982C82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Electrical works(installations)</w:t>
            </w:r>
          </w:p>
          <w:p w14:paraId="7205B4A5" w14:textId="77777777" w:rsidR="00982C82" w:rsidRPr="00C91D17" w:rsidRDefault="00982C82" w:rsidP="00982C82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Poppins" w:hAnsi="Poppins" w:cs="Poppins"/>
              </w:rPr>
            </w:pPr>
            <w:r w:rsidRPr="00C91D17">
              <w:rPr>
                <w:rFonts w:ascii="Poppins" w:hAnsi="Poppins" w:cs="Poppins"/>
              </w:rPr>
              <w:t>Construction &amp; refurbishment works</w:t>
            </w:r>
          </w:p>
        </w:tc>
      </w:tr>
    </w:tbl>
    <w:p w14:paraId="6C8CC914" w14:textId="77777777" w:rsidR="00982C82" w:rsidRPr="00785657" w:rsidRDefault="00982C82" w:rsidP="00943D21">
      <w:pPr>
        <w:ind w:right="-185"/>
        <w:rPr>
          <w:rFonts w:ascii="Poppins" w:hAnsi="Poppins" w:cs="Poppins"/>
          <w:spacing w:val="-2"/>
          <w:sz w:val="20"/>
          <w:szCs w:val="20"/>
        </w:rPr>
      </w:pPr>
    </w:p>
    <w:p w14:paraId="3ED37765" w14:textId="77777777" w:rsidR="00943D21" w:rsidRPr="00785657" w:rsidRDefault="00943D21" w:rsidP="00943D21">
      <w:pPr>
        <w:numPr>
          <w:ilvl w:val="0"/>
          <w:numId w:val="4"/>
        </w:numPr>
        <w:spacing w:after="0" w:line="240" w:lineRule="auto"/>
        <w:ind w:right="-185"/>
        <w:jc w:val="both"/>
        <w:rPr>
          <w:rFonts w:ascii="Poppins" w:hAnsi="Poppins" w:cs="Poppins"/>
          <w:spacing w:val="-2"/>
          <w:sz w:val="20"/>
          <w:szCs w:val="20"/>
        </w:rPr>
      </w:pPr>
      <w:r w:rsidRPr="00785657">
        <w:rPr>
          <w:rFonts w:ascii="Poppins" w:hAnsi="Poppins" w:cs="Poppins"/>
          <w:spacing w:val="-2"/>
          <w:sz w:val="20"/>
          <w:szCs w:val="20"/>
        </w:rPr>
        <w:t xml:space="preserve">The </w:t>
      </w:r>
      <w:r>
        <w:rPr>
          <w:rFonts w:ascii="Poppins" w:hAnsi="Poppins" w:cs="Poppins"/>
          <w:spacing w:val="-2"/>
          <w:sz w:val="20"/>
          <w:szCs w:val="20"/>
        </w:rPr>
        <w:t>Bidding</w:t>
      </w:r>
      <w:r w:rsidRPr="00785657">
        <w:rPr>
          <w:rFonts w:ascii="Poppins" w:hAnsi="Poppins" w:cs="Poppins"/>
          <w:spacing w:val="-2"/>
          <w:sz w:val="20"/>
          <w:szCs w:val="20"/>
        </w:rPr>
        <w:t xml:space="preserve"> document(s) shall be inspected and issued at; Procurement &amp; Disposal Department,</w:t>
      </w:r>
      <w:r w:rsidRPr="00785657">
        <w:rPr>
          <w:rFonts w:ascii="Poppins" w:hAnsi="Poppins" w:cs="Poppins"/>
          <w:b/>
          <w:bCs/>
          <w:spacing w:val="-2"/>
          <w:sz w:val="20"/>
          <w:szCs w:val="20"/>
        </w:rPr>
        <w:t xml:space="preserve"> Uganda Electricity Transmission Company Ltd,</w:t>
      </w:r>
      <w:r>
        <w:rPr>
          <w:rFonts w:ascii="Poppins" w:hAnsi="Poppins" w:cs="Poppins"/>
          <w:b/>
          <w:bCs/>
          <w:spacing w:val="-2"/>
          <w:sz w:val="20"/>
          <w:szCs w:val="20"/>
        </w:rPr>
        <w:t xml:space="preserve"> </w:t>
      </w:r>
      <w:r w:rsidRPr="00785657">
        <w:rPr>
          <w:rFonts w:ascii="Poppins" w:hAnsi="Poppins" w:cs="Poppins"/>
          <w:b/>
          <w:bCs/>
          <w:spacing w:val="-2"/>
          <w:sz w:val="20"/>
          <w:szCs w:val="20"/>
        </w:rPr>
        <w:t>2</w:t>
      </w:r>
      <w:r w:rsidRPr="00785657">
        <w:rPr>
          <w:rFonts w:ascii="Poppins" w:hAnsi="Poppins" w:cs="Poppins"/>
          <w:b/>
          <w:bCs/>
          <w:spacing w:val="-2"/>
          <w:sz w:val="20"/>
          <w:szCs w:val="20"/>
          <w:vertAlign w:val="superscript"/>
        </w:rPr>
        <w:t>nd</w:t>
      </w:r>
      <w:r w:rsidRPr="00785657">
        <w:rPr>
          <w:rFonts w:ascii="Poppins" w:hAnsi="Poppins" w:cs="Poppins"/>
          <w:b/>
          <w:bCs/>
          <w:spacing w:val="-2"/>
          <w:sz w:val="20"/>
          <w:szCs w:val="20"/>
        </w:rPr>
        <w:t xml:space="preserve"> Floor Annex </w:t>
      </w:r>
      <w:r w:rsidRPr="00785657">
        <w:rPr>
          <w:rFonts w:ascii="Poppins" w:hAnsi="Poppins" w:cs="Poppins"/>
          <w:b/>
          <w:sz w:val="20"/>
          <w:szCs w:val="20"/>
        </w:rPr>
        <w:t>Building,</w:t>
      </w:r>
      <w:r w:rsidRPr="00785657">
        <w:rPr>
          <w:sz w:val="20"/>
          <w:szCs w:val="20"/>
        </w:rPr>
        <w:t xml:space="preserve"> </w:t>
      </w:r>
      <w:r w:rsidRPr="00785657">
        <w:rPr>
          <w:rFonts w:ascii="Poppins" w:hAnsi="Poppins" w:cs="Poppins"/>
          <w:b/>
          <w:bCs/>
          <w:spacing w:val="-2"/>
          <w:sz w:val="20"/>
          <w:szCs w:val="20"/>
        </w:rPr>
        <w:t>Plot 12 Hannington Road-Opposite Serena Hotel Staff Gate</w:t>
      </w:r>
      <w:r w:rsidRPr="00785657">
        <w:rPr>
          <w:rFonts w:ascii="Poppins" w:hAnsi="Poppins" w:cs="Poppins"/>
          <w:b/>
          <w:spacing w:val="-2"/>
          <w:sz w:val="20"/>
          <w:szCs w:val="20"/>
        </w:rPr>
        <w:t>, P.O.</w:t>
      </w:r>
      <w:r>
        <w:rPr>
          <w:rFonts w:ascii="Poppins" w:hAnsi="Poppins" w:cs="Poppins"/>
          <w:b/>
          <w:spacing w:val="-2"/>
          <w:sz w:val="20"/>
          <w:szCs w:val="20"/>
        </w:rPr>
        <w:t xml:space="preserve"> </w:t>
      </w:r>
      <w:r w:rsidRPr="00785657">
        <w:rPr>
          <w:rFonts w:ascii="Poppins" w:hAnsi="Poppins" w:cs="Poppins"/>
          <w:b/>
          <w:spacing w:val="-2"/>
          <w:sz w:val="20"/>
          <w:szCs w:val="20"/>
        </w:rPr>
        <w:t>Box 7625 Kampala –UGANDA.</w:t>
      </w:r>
      <w:r>
        <w:rPr>
          <w:rFonts w:ascii="Poppins" w:hAnsi="Poppins" w:cs="Poppins"/>
          <w:b/>
          <w:spacing w:val="-2"/>
          <w:sz w:val="20"/>
          <w:szCs w:val="20"/>
        </w:rPr>
        <w:t xml:space="preserve"> </w:t>
      </w:r>
      <w:r w:rsidRPr="00785657">
        <w:rPr>
          <w:rFonts w:ascii="Poppins" w:hAnsi="Poppins" w:cs="Poppins"/>
          <w:b/>
          <w:spacing w:val="-2"/>
          <w:sz w:val="20"/>
          <w:szCs w:val="20"/>
        </w:rPr>
        <w:t>Tel: +256-414233433/4</w:t>
      </w:r>
      <w:r w:rsidRPr="00785657">
        <w:rPr>
          <w:rFonts w:ascii="Poppins" w:hAnsi="Poppins" w:cs="Poppins"/>
          <w:spacing w:val="-2"/>
          <w:sz w:val="20"/>
          <w:szCs w:val="20"/>
        </w:rPr>
        <w:t>.</w:t>
      </w:r>
    </w:p>
    <w:p w14:paraId="51982E77" w14:textId="77777777" w:rsidR="00943D21" w:rsidRPr="00785657" w:rsidRDefault="00943D21" w:rsidP="00943D21">
      <w:pPr>
        <w:ind w:right="-185"/>
        <w:rPr>
          <w:rFonts w:ascii="Poppins" w:hAnsi="Poppins" w:cs="Poppins"/>
          <w:spacing w:val="-2"/>
          <w:sz w:val="20"/>
          <w:szCs w:val="20"/>
        </w:rPr>
      </w:pPr>
    </w:p>
    <w:p w14:paraId="652776CC" w14:textId="14E236DA" w:rsidR="00DC38DB" w:rsidRPr="00DC38DB" w:rsidRDefault="00943D21" w:rsidP="00DC38DB">
      <w:pPr>
        <w:numPr>
          <w:ilvl w:val="0"/>
          <w:numId w:val="4"/>
        </w:numPr>
        <w:spacing w:after="0" w:line="240" w:lineRule="auto"/>
        <w:ind w:right="-185"/>
        <w:jc w:val="both"/>
        <w:rPr>
          <w:rFonts w:ascii="Poppins" w:hAnsi="Poppins" w:cs="Poppins"/>
          <w:b/>
          <w:bCs/>
          <w:spacing w:val="-2"/>
          <w:sz w:val="20"/>
          <w:szCs w:val="20"/>
        </w:rPr>
      </w:pPr>
      <w:r w:rsidRPr="00DC38DB">
        <w:rPr>
          <w:rFonts w:ascii="Poppins" w:hAnsi="Poppins" w:cs="Poppins"/>
          <w:spacing w:val="-2"/>
          <w:sz w:val="20"/>
          <w:szCs w:val="20"/>
        </w:rPr>
        <w:t xml:space="preserve">A complete set of Bid Documents in English may be purchased by interested Bidders/ Consultant firms on submission of a written application on their Company Letter Head to the address above and upon payment of a non-refundable fee of </w:t>
      </w:r>
      <w:r w:rsidRPr="00DC38DB">
        <w:rPr>
          <w:rFonts w:ascii="Poppins" w:hAnsi="Poppins" w:cs="Poppins"/>
          <w:b/>
          <w:bCs/>
          <w:spacing w:val="-2"/>
          <w:sz w:val="20"/>
          <w:szCs w:val="20"/>
        </w:rPr>
        <w:t>UGX 100,000 (Uganda Shillings One hundred thousand only).</w:t>
      </w:r>
      <w:r w:rsidR="00451836" w:rsidRPr="00451836">
        <w:t xml:space="preserve"> </w:t>
      </w:r>
      <w:r w:rsidR="00451836" w:rsidRPr="00DC38DB">
        <w:rPr>
          <w:rFonts w:ascii="Poppins" w:hAnsi="Poppins" w:cs="Poppins"/>
          <w:b/>
          <w:bCs/>
          <w:spacing w:val="-2"/>
          <w:sz w:val="20"/>
          <w:szCs w:val="20"/>
        </w:rPr>
        <w:t>The method of payment will be cash</w:t>
      </w:r>
      <w:r w:rsidR="000F5E22" w:rsidRPr="00DC38DB">
        <w:rPr>
          <w:rFonts w:ascii="Poppins" w:hAnsi="Poppins" w:cs="Poppins"/>
          <w:b/>
          <w:bCs/>
          <w:spacing w:val="-2"/>
          <w:sz w:val="20"/>
          <w:szCs w:val="20"/>
        </w:rPr>
        <w:t>/</w:t>
      </w:r>
      <w:r w:rsidR="000F5E22" w:rsidRPr="00DC38DB">
        <w:rPr>
          <w:rFonts w:ascii="Poppins" w:hAnsi="Poppins" w:cs="Poppins"/>
          <w:spacing w:val="-2"/>
          <w:sz w:val="20"/>
          <w:szCs w:val="20"/>
        </w:rPr>
        <w:t xml:space="preserve"> </w:t>
      </w:r>
      <w:r w:rsidR="000F5E22" w:rsidRPr="00DC38DB">
        <w:rPr>
          <w:rFonts w:ascii="Poppins" w:hAnsi="Poppins" w:cs="Poppins"/>
          <w:b/>
          <w:bCs/>
          <w:spacing w:val="-2"/>
          <w:sz w:val="20"/>
          <w:szCs w:val="20"/>
        </w:rPr>
        <w:t>Electronic Funds Transfer</w:t>
      </w:r>
      <w:r w:rsidR="00451836" w:rsidRPr="00DC38DB">
        <w:rPr>
          <w:rFonts w:ascii="Poppins" w:hAnsi="Poppins" w:cs="Poppins"/>
          <w:b/>
          <w:bCs/>
          <w:spacing w:val="-2"/>
          <w:sz w:val="20"/>
          <w:szCs w:val="20"/>
        </w:rPr>
        <w:t xml:space="preserve"> deposited at the following Bank Account in the names of Uganda Electricity Transmission Company Limited</w:t>
      </w:r>
      <w:r w:rsidR="00DC38DB" w:rsidRPr="00DC38DB">
        <w:rPr>
          <w:rFonts w:ascii="Poppins" w:hAnsi="Poppins" w:cs="Poppins"/>
          <w:b/>
          <w:bCs/>
          <w:spacing w:val="-2"/>
          <w:sz w:val="20"/>
          <w:szCs w:val="20"/>
        </w:rPr>
        <w:t xml:space="preserve"> shown below:</w:t>
      </w:r>
    </w:p>
    <w:p w14:paraId="226A5ABB" w14:textId="77777777" w:rsidR="00DC38DB" w:rsidRPr="00DC38DB" w:rsidRDefault="00DC38DB" w:rsidP="00F44D14">
      <w:pPr>
        <w:spacing w:after="0" w:line="240" w:lineRule="auto"/>
        <w:ind w:left="720" w:right="-185"/>
        <w:jc w:val="both"/>
        <w:rPr>
          <w:rFonts w:ascii="Poppins" w:hAnsi="Poppins" w:cs="Poppins"/>
          <w:b/>
          <w:bCs/>
          <w:spacing w:val="-2"/>
          <w:sz w:val="20"/>
          <w:szCs w:val="20"/>
        </w:rPr>
      </w:pPr>
    </w:p>
    <w:tbl>
      <w:tblPr>
        <w:tblW w:w="848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1597"/>
        <w:gridCol w:w="2263"/>
        <w:gridCol w:w="2163"/>
      </w:tblGrid>
      <w:tr w:rsidR="00943D21" w:rsidRPr="00785657" w14:paraId="72B3CBA5" w14:textId="77777777" w:rsidTr="00FC3CE0">
        <w:tc>
          <w:tcPr>
            <w:tcW w:w="2466" w:type="dxa"/>
          </w:tcPr>
          <w:p w14:paraId="6F8EA8B8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>Bank</w:t>
            </w:r>
          </w:p>
        </w:tc>
        <w:tc>
          <w:tcPr>
            <w:tcW w:w="1597" w:type="dxa"/>
          </w:tcPr>
          <w:p w14:paraId="4EEB9114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>Branch</w:t>
            </w:r>
          </w:p>
        </w:tc>
        <w:tc>
          <w:tcPr>
            <w:tcW w:w="2263" w:type="dxa"/>
          </w:tcPr>
          <w:p w14:paraId="3E299E62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>Account Number</w:t>
            </w:r>
          </w:p>
        </w:tc>
        <w:tc>
          <w:tcPr>
            <w:tcW w:w="2163" w:type="dxa"/>
          </w:tcPr>
          <w:p w14:paraId="5DADE194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/>
                <w:bCs/>
                <w:spacing w:val="-2"/>
                <w:sz w:val="20"/>
                <w:szCs w:val="20"/>
              </w:rPr>
              <w:t>Currency</w:t>
            </w:r>
          </w:p>
        </w:tc>
      </w:tr>
      <w:tr w:rsidR="00943D21" w:rsidRPr="00785657" w14:paraId="4C910A2E" w14:textId="77777777" w:rsidTr="00FC3CE0">
        <w:tc>
          <w:tcPr>
            <w:tcW w:w="2466" w:type="dxa"/>
          </w:tcPr>
          <w:p w14:paraId="769873D2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spacing w:val="-2"/>
                <w:sz w:val="20"/>
                <w:szCs w:val="20"/>
              </w:rPr>
              <w:t xml:space="preserve">Standard </w:t>
            </w:r>
          </w:p>
          <w:p w14:paraId="51A03B4B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spacing w:val="-2"/>
                <w:sz w:val="20"/>
                <w:szCs w:val="20"/>
              </w:rPr>
              <w:t>Chartered Bank</w:t>
            </w:r>
          </w:p>
        </w:tc>
        <w:tc>
          <w:tcPr>
            <w:tcW w:w="1597" w:type="dxa"/>
          </w:tcPr>
          <w:p w14:paraId="0B0F9DC4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Cs/>
                <w:spacing w:val="-2"/>
                <w:sz w:val="20"/>
                <w:szCs w:val="20"/>
              </w:rPr>
              <w:t>Speke Road</w:t>
            </w:r>
          </w:p>
        </w:tc>
        <w:tc>
          <w:tcPr>
            <w:tcW w:w="2263" w:type="dxa"/>
          </w:tcPr>
          <w:p w14:paraId="712422CB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bCs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spacing w:val="-2"/>
                <w:sz w:val="20"/>
                <w:szCs w:val="20"/>
              </w:rPr>
              <w:t>0105610780000</w:t>
            </w:r>
          </w:p>
        </w:tc>
        <w:tc>
          <w:tcPr>
            <w:tcW w:w="2163" w:type="dxa"/>
          </w:tcPr>
          <w:p w14:paraId="1257C79A" w14:textId="77777777" w:rsidR="00943D21" w:rsidRPr="00785657" w:rsidRDefault="00943D21" w:rsidP="00FC3CE0">
            <w:pPr>
              <w:ind w:right="-185"/>
              <w:rPr>
                <w:rFonts w:ascii="Poppins" w:hAnsi="Poppins" w:cs="Poppins"/>
                <w:spacing w:val="-2"/>
                <w:sz w:val="20"/>
                <w:szCs w:val="20"/>
              </w:rPr>
            </w:pPr>
            <w:r w:rsidRPr="00785657">
              <w:rPr>
                <w:rFonts w:ascii="Poppins" w:hAnsi="Poppins" w:cs="Poppins"/>
                <w:bCs/>
                <w:spacing w:val="-2"/>
                <w:sz w:val="20"/>
                <w:szCs w:val="20"/>
              </w:rPr>
              <w:t>UGX</w:t>
            </w:r>
          </w:p>
        </w:tc>
      </w:tr>
    </w:tbl>
    <w:p w14:paraId="73405921" w14:textId="77777777" w:rsidR="00943D21" w:rsidRPr="00785657" w:rsidRDefault="00943D21" w:rsidP="00943D21">
      <w:pPr>
        <w:ind w:left="720" w:right="-185"/>
        <w:rPr>
          <w:rFonts w:ascii="Poppins" w:hAnsi="Poppins" w:cs="Poppins"/>
          <w:b/>
          <w:bCs/>
          <w:spacing w:val="-2"/>
          <w:sz w:val="20"/>
          <w:szCs w:val="20"/>
        </w:rPr>
      </w:pPr>
    </w:p>
    <w:p w14:paraId="06A83FB4" w14:textId="77777777" w:rsidR="00943D21" w:rsidRDefault="00943D21" w:rsidP="00F44D14">
      <w:pPr>
        <w:spacing w:line="240" w:lineRule="auto"/>
        <w:ind w:right="-187"/>
        <w:contextualSpacing/>
        <w:rPr>
          <w:rFonts w:ascii="Poppins" w:hAnsi="Poppins" w:cs="Poppins"/>
          <w:sz w:val="20"/>
          <w:szCs w:val="20"/>
        </w:rPr>
      </w:pPr>
      <w:r w:rsidRPr="00785657">
        <w:rPr>
          <w:rFonts w:ascii="Poppins" w:hAnsi="Poppins" w:cs="Poppins"/>
          <w:sz w:val="20"/>
          <w:szCs w:val="20"/>
        </w:rPr>
        <w:t xml:space="preserve">        Receipt of Payment will be carried out at the UETCL Finance Department on First Floor </w:t>
      </w:r>
    </w:p>
    <w:p w14:paraId="7FA0817A" w14:textId="77777777" w:rsidR="00943D21" w:rsidRDefault="00943D21" w:rsidP="00F44D14">
      <w:pPr>
        <w:spacing w:line="240" w:lineRule="auto"/>
        <w:ind w:right="-187"/>
        <w:contextualSpacing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        </w:t>
      </w:r>
      <w:r w:rsidRPr="00785657">
        <w:rPr>
          <w:rFonts w:ascii="Poppins" w:hAnsi="Poppins" w:cs="Poppins"/>
          <w:sz w:val="20"/>
          <w:szCs w:val="20"/>
        </w:rPr>
        <w:t>Plot 10- Hannington Road- Opposite S</w:t>
      </w:r>
      <w:r>
        <w:rPr>
          <w:rFonts w:ascii="Poppins" w:hAnsi="Poppins" w:cs="Poppins"/>
          <w:sz w:val="20"/>
          <w:szCs w:val="20"/>
        </w:rPr>
        <w:t>erena Hotel Staff Gate. Personal</w:t>
      </w:r>
      <w:r w:rsidRPr="00785657">
        <w:rPr>
          <w:rFonts w:ascii="Poppins" w:hAnsi="Poppins" w:cs="Poppins"/>
          <w:sz w:val="20"/>
          <w:szCs w:val="20"/>
        </w:rPr>
        <w:t xml:space="preserve"> Cheques are not </w:t>
      </w:r>
    </w:p>
    <w:p w14:paraId="4B942227" w14:textId="77777777" w:rsidR="00943D21" w:rsidRPr="00785657" w:rsidRDefault="00943D21" w:rsidP="00F44D14">
      <w:pPr>
        <w:spacing w:line="240" w:lineRule="auto"/>
        <w:ind w:right="-187"/>
        <w:contextualSpacing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        </w:t>
      </w:r>
      <w:r w:rsidRPr="00785657">
        <w:rPr>
          <w:rFonts w:ascii="Poppins" w:hAnsi="Poppins" w:cs="Poppins"/>
          <w:sz w:val="20"/>
          <w:szCs w:val="20"/>
        </w:rPr>
        <w:t>acceptable.</w:t>
      </w:r>
    </w:p>
    <w:p w14:paraId="0CEEFD53" w14:textId="77777777" w:rsidR="00943D21" w:rsidRPr="00785657" w:rsidRDefault="00943D21" w:rsidP="00943D21">
      <w:pPr>
        <w:ind w:right="-185"/>
        <w:rPr>
          <w:rFonts w:ascii="Poppins" w:hAnsi="Poppins" w:cs="Poppins"/>
          <w:spacing w:val="-2"/>
          <w:sz w:val="20"/>
          <w:szCs w:val="20"/>
        </w:rPr>
      </w:pPr>
      <w:r w:rsidRPr="00785657">
        <w:rPr>
          <w:rFonts w:ascii="Poppins" w:hAnsi="Poppins" w:cs="Poppins"/>
          <w:b/>
          <w:bCs/>
          <w:spacing w:val="-2"/>
          <w:sz w:val="20"/>
          <w:szCs w:val="20"/>
        </w:rPr>
        <w:t xml:space="preserve"> </w:t>
      </w:r>
    </w:p>
    <w:p w14:paraId="477913BF" w14:textId="77777777" w:rsidR="00943D21" w:rsidRDefault="00943D21" w:rsidP="00943D21">
      <w:pPr>
        <w:numPr>
          <w:ilvl w:val="0"/>
          <w:numId w:val="4"/>
        </w:numPr>
        <w:spacing w:after="0" w:line="240" w:lineRule="auto"/>
        <w:ind w:right="-185"/>
        <w:jc w:val="both"/>
        <w:rPr>
          <w:rFonts w:ascii="Poppins" w:hAnsi="Poppins" w:cs="Poppins"/>
          <w:b/>
          <w:spacing w:val="-2"/>
          <w:sz w:val="20"/>
          <w:szCs w:val="20"/>
        </w:rPr>
      </w:pPr>
      <w:r w:rsidRPr="00785657">
        <w:rPr>
          <w:rFonts w:ascii="Poppins" w:hAnsi="Poppins" w:cs="Poppins"/>
          <w:spacing w:val="-2"/>
          <w:sz w:val="20"/>
          <w:szCs w:val="20"/>
        </w:rPr>
        <w:t xml:space="preserve">The deadline for </w:t>
      </w:r>
      <w:r>
        <w:rPr>
          <w:rFonts w:ascii="Poppins" w:hAnsi="Poppins" w:cs="Poppins"/>
          <w:spacing w:val="-2"/>
          <w:sz w:val="20"/>
          <w:szCs w:val="20"/>
        </w:rPr>
        <w:t>Proposal /Bid</w:t>
      </w:r>
      <w:r w:rsidRPr="00785657">
        <w:rPr>
          <w:rFonts w:ascii="Poppins" w:hAnsi="Poppins" w:cs="Poppins"/>
          <w:spacing w:val="-2"/>
          <w:sz w:val="20"/>
          <w:szCs w:val="20"/>
        </w:rPr>
        <w:t xml:space="preserve"> submission shall be at</w:t>
      </w:r>
      <w:r w:rsidRPr="00785657">
        <w:rPr>
          <w:rFonts w:ascii="Poppins" w:hAnsi="Poppins" w:cs="Poppins"/>
          <w:b/>
          <w:spacing w:val="-2"/>
          <w:sz w:val="20"/>
          <w:szCs w:val="20"/>
        </w:rPr>
        <w:t xml:space="preserve"> 11:00am</w:t>
      </w:r>
      <w:r w:rsidRPr="00785657">
        <w:rPr>
          <w:rFonts w:ascii="Poppins" w:hAnsi="Poppins" w:cs="Poppins"/>
          <w:spacing w:val="-2"/>
          <w:sz w:val="20"/>
          <w:szCs w:val="20"/>
        </w:rPr>
        <w:t xml:space="preserve"> on </w:t>
      </w:r>
      <w:r w:rsidRPr="007A1194">
        <w:rPr>
          <w:rFonts w:ascii="Poppins" w:hAnsi="Poppins" w:cs="Poppins"/>
          <w:b/>
          <w:spacing w:val="-2"/>
          <w:sz w:val="20"/>
          <w:szCs w:val="20"/>
        </w:rPr>
        <w:t>December 03,</w:t>
      </w:r>
      <w:r>
        <w:rPr>
          <w:rFonts w:ascii="Poppins" w:hAnsi="Poppins" w:cs="Poppins"/>
          <w:b/>
          <w:spacing w:val="-2"/>
          <w:sz w:val="20"/>
          <w:szCs w:val="20"/>
        </w:rPr>
        <w:t xml:space="preserve"> </w:t>
      </w:r>
      <w:r w:rsidRPr="007A1194">
        <w:rPr>
          <w:rFonts w:ascii="Poppins" w:hAnsi="Poppins" w:cs="Poppins"/>
          <w:b/>
          <w:spacing w:val="-2"/>
          <w:sz w:val="20"/>
          <w:szCs w:val="20"/>
        </w:rPr>
        <w:t>2025</w:t>
      </w:r>
    </w:p>
    <w:p w14:paraId="0AF761E1" w14:textId="77777777" w:rsidR="00943D21" w:rsidRDefault="00943D21" w:rsidP="00943D21">
      <w:pPr>
        <w:ind w:left="720" w:right="-185"/>
        <w:jc w:val="both"/>
        <w:rPr>
          <w:rFonts w:ascii="Poppins" w:hAnsi="Poppins" w:cs="Poppins"/>
          <w:b/>
          <w:spacing w:val="-2"/>
          <w:sz w:val="20"/>
          <w:szCs w:val="20"/>
        </w:rPr>
      </w:pPr>
    </w:p>
    <w:p w14:paraId="4F729FE5" w14:textId="77777777" w:rsidR="00943D21" w:rsidRPr="007E3E12" w:rsidRDefault="00943D21" w:rsidP="00943D21">
      <w:pPr>
        <w:numPr>
          <w:ilvl w:val="0"/>
          <w:numId w:val="4"/>
        </w:numPr>
        <w:spacing w:after="0" w:line="240" w:lineRule="auto"/>
        <w:ind w:right="-185"/>
        <w:jc w:val="both"/>
        <w:rPr>
          <w:rFonts w:ascii="Poppins" w:hAnsi="Poppins" w:cs="Poppins"/>
          <w:b/>
          <w:spacing w:val="-2"/>
          <w:sz w:val="20"/>
          <w:szCs w:val="20"/>
        </w:rPr>
      </w:pPr>
      <w:r w:rsidRPr="007E3E12">
        <w:rPr>
          <w:rFonts w:ascii="Poppins" w:hAnsi="Poppins" w:cs="Poppins"/>
          <w:iCs/>
          <w:spacing w:val="-2"/>
          <w:sz w:val="20"/>
          <w:szCs w:val="20"/>
        </w:rPr>
        <w:t xml:space="preserve">The detailed bid notices are available at the Entity’s website at </w:t>
      </w:r>
      <w:r w:rsidRPr="007E3E12">
        <w:rPr>
          <w:rFonts w:ascii="Poppins" w:hAnsi="Poppins" w:cs="Poppins"/>
          <w:iCs/>
          <w:spacing w:val="-2"/>
          <w:sz w:val="20"/>
          <w:szCs w:val="20"/>
          <w:u w:val="single"/>
        </w:rPr>
        <w:t>www.uetcl.com</w:t>
      </w:r>
      <w:r w:rsidRPr="007E3E12">
        <w:rPr>
          <w:rFonts w:ascii="Poppins" w:hAnsi="Poppins" w:cs="Poppins"/>
          <w:iCs/>
          <w:spacing w:val="-2"/>
          <w:sz w:val="20"/>
          <w:szCs w:val="20"/>
        </w:rPr>
        <w:t xml:space="preserve"> and at </w:t>
      </w:r>
      <w:hyperlink r:id="rId12" w:history="1">
        <w:r w:rsidRPr="007E3E12">
          <w:rPr>
            <w:rFonts w:ascii="Poppins" w:hAnsi="Poppins" w:cs="Poppins"/>
            <w:iCs/>
            <w:color w:val="0000FF"/>
            <w:spacing w:val="-2"/>
            <w:sz w:val="20"/>
            <w:szCs w:val="20"/>
            <w:u w:val="single"/>
          </w:rPr>
          <w:t>www.ppda.go.ug</w:t>
        </w:r>
      </w:hyperlink>
    </w:p>
    <w:p w14:paraId="7B6D0601" w14:textId="77777777" w:rsidR="00943D21" w:rsidRDefault="00943D21" w:rsidP="00943D21">
      <w:pPr>
        <w:ind w:right="-185"/>
        <w:rPr>
          <w:rFonts w:ascii="Poppins" w:hAnsi="Poppins" w:cs="Poppins"/>
          <w:b/>
          <w:spacing w:val="-2"/>
          <w:sz w:val="20"/>
          <w:szCs w:val="20"/>
        </w:rPr>
      </w:pPr>
      <w:r w:rsidRPr="00785657">
        <w:rPr>
          <w:rFonts w:ascii="Poppins" w:hAnsi="Poppins" w:cs="Poppins"/>
          <w:b/>
          <w:spacing w:val="-2"/>
          <w:sz w:val="20"/>
          <w:szCs w:val="20"/>
        </w:rPr>
        <w:t xml:space="preserve">            </w:t>
      </w:r>
      <w:r>
        <w:rPr>
          <w:rFonts w:ascii="Poppins" w:hAnsi="Poppins" w:cs="Poppins"/>
          <w:b/>
          <w:spacing w:val="-2"/>
          <w:sz w:val="20"/>
          <w:szCs w:val="20"/>
        </w:rPr>
        <w:t xml:space="preserve">                                 </w:t>
      </w:r>
      <w:r w:rsidRPr="00785657">
        <w:rPr>
          <w:rFonts w:ascii="Poppins" w:hAnsi="Poppins" w:cs="Poppins"/>
          <w:b/>
          <w:spacing w:val="-2"/>
          <w:sz w:val="20"/>
          <w:szCs w:val="20"/>
        </w:rPr>
        <w:t xml:space="preserve">   UETCL IS NOT BOUND TO ACCEPT THE LOWEST BID OR ANY BID.</w:t>
      </w:r>
    </w:p>
    <w:p w14:paraId="208C5132" w14:textId="77777777" w:rsidR="00943D21" w:rsidRPr="003C7ACE" w:rsidRDefault="00943D21" w:rsidP="00943D21">
      <w:pPr>
        <w:ind w:right="-185"/>
        <w:rPr>
          <w:rFonts w:ascii="Poppins" w:hAnsi="Poppins" w:cs="Poppins"/>
          <w:b/>
          <w:spacing w:val="-2"/>
          <w:sz w:val="20"/>
          <w:szCs w:val="20"/>
        </w:rPr>
      </w:pPr>
      <w:r>
        <w:rPr>
          <w:rFonts w:ascii="Poppins" w:hAnsi="Poppins" w:cs="Poppins"/>
          <w:b/>
          <w:spacing w:val="-2"/>
          <w:sz w:val="20"/>
          <w:szCs w:val="20"/>
        </w:rPr>
        <w:t xml:space="preserve">                                                               </w:t>
      </w:r>
      <w:r w:rsidRPr="00785657">
        <w:rPr>
          <w:rFonts w:ascii="Poppins" w:hAnsi="Poppins" w:cs="Poppins"/>
          <w:b/>
          <w:spacing w:val="-2"/>
          <w:sz w:val="20"/>
          <w:szCs w:val="20"/>
        </w:rPr>
        <w:t xml:space="preserve"> </w:t>
      </w:r>
      <w:r>
        <w:rPr>
          <w:rFonts w:ascii="Poppins" w:hAnsi="Poppins" w:cs="Poppins"/>
          <w:b/>
          <w:spacing w:val="-2"/>
          <w:sz w:val="20"/>
          <w:szCs w:val="20"/>
        </w:rPr>
        <w:t xml:space="preserve">                           </w:t>
      </w:r>
      <w:r w:rsidRPr="00785657">
        <w:rPr>
          <w:rFonts w:ascii="Poppins" w:hAnsi="Poppins" w:cs="Poppins"/>
          <w:b/>
          <w:spacing w:val="-2"/>
          <w:sz w:val="20"/>
          <w:szCs w:val="20"/>
        </w:rPr>
        <w:t>MANAGEMENT</w:t>
      </w:r>
    </w:p>
    <w:p w14:paraId="4213B651" w14:textId="77777777" w:rsidR="00943D21" w:rsidRDefault="00943D21" w:rsidP="00943D21"/>
    <w:p w14:paraId="67946538" w14:textId="77777777" w:rsidR="00980BF8" w:rsidRPr="002711AE" w:rsidRDefault="00980BF8" w:rsidP="00943D21">
      <w:pPr>
        <w:spacing w:after="0" w:line="240" w:lineRule="auto"/>
        <w:ind w:right="-185"/>
        <w:jc w:val="center"/>
      </w:pPr>
    </w:p>
    <w:sectPr w:rsidR="00980BF8" w:rsidRPr="002711AE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A0D66" w14:textId="77777777" w:rsidR="00872A44" w:rsidRDefault="00872A44">
      <w:pPr>
        <w:spacing w:line="240" w:lineRule="auto"/>
      </w:pPr>
      <w:r>
        <w:separator/>
      </w:r>
    </w:p>
  </w:endnote>
  <w:endnote w:type="continuationSeparator" w:id="0">
    <w:p w14:paraId="6B00B1DC" w14:textId="77777777" w:rsidR="00872A44" w:rsidRDefault="00872A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72" w:type="dxa"/>
      <w:tblInd w:w="-12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72"/>
    </w:tblGrid>
    <w:tr w:rsidR="00980BF8" w14:paraId="6794653F" w14:textId="77777777">
      <w:trPr>
        <w:trHeight w:val="255"/>
      </w:trPr>
      <w:tc>
        <w:tcPr>
          <w:tcW w:w="11472" w:type="dxa"/>
        </w:tcPr>
        <w:p w14:paraId="6794653E" w14:textId="77777777" w:rsidR="00980BF8" w:rsidRDefault="00000000">
          <w:pPr>
            <w:spacing w:after="0"/>
            <w:rPr>
              <w:rFonts w:ascii="Poppins" w:hAnsi="Poppins" w:cs="Poppins"/>
              <w:sz w:val="14"/>
              <w:szCs w:val="14"/>
            </w:rPr>
          </w:pPr>
          <w:r>
            <w:rPr>
              <w:rFonts w:ascii="Poppins" w:hAnsi="Poppins" w:cs="Poppins"/>
              <w:sz w:val="14"/>
              <w:szCs w:val="14"/>
            </w:rPr>
            <w:t>Rev:02</w:t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  <w:t>Issue Date: August/2024</w:t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  <w:t>UETCL/P&amp;D/MGR/GR-482</w:t>
          </w:r>
        </w:p>
      </w:tc>
    </w:tr>
  </w:tbl>
  <w:p w14:paraId="67946540" w14:textId="77777777" w:rsidR="00980BF8" w:rsidRDefault="00000000">
    <w:pPr>
      <w:jc w:val="center"/>
      <w:rPr>
        <w:rFonts w:ascii="Poppins" w:hAnsi="Poppins" w:cs="Poppins"/>
        <w:iCs/>
        <w:sz w:val="21"/>
        <w:szCs w:val="21"/>
      </w:rPr>
    </w:pPr>
    <w:r>
      <w:rPr>
        <w:rFonts w:ascii="Poppins" w:hAnsi="Poppins" w:cs="Poppins"/>
        <w:b/>
        <w:noProof/>
      </w:rPr>
      <w:drawing>
        <wp:anchor distT="0" distB="0" distL="114300" distR="114300" simplePos="0" relativeHeight="251663360" behindDoc="1" locked="0" layoutInCell="0" allowOverlap="1" wp14:anchorId="67946548" wp14:editId="67946549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7574915" cy="290830"/>
          <wp:effectExtent l="0" t="0" r="6985" b="0"/>
          <wp:wrapNone/>
          <wp:docPr id="1" name="Picture 1" descr="UETCL Mem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UETCL Mem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280"/>
                  <a:stretch>
                    <a:fillRect/>
                  </a:stretch>
                </pic:blipFill>
                <pic:spPr>
                  <a:xfrm>
                    <a:off x="0" y="0"/>
                    <a:ext cx="7574943" cy="290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Poppins" w:hAnsi="Poppins" w:cs="Poppins"/>
        <w:iCs/>
        <w:color w:val="2E74B5" w:themeColor="accent5" w:themeShade="BF"/>
        <w:sz w:val="20"/>
        <w:szCs w:val="20"/>
      </w:rPr>
      <w:t>Transmitting for Transformation</w:t>
    </w:r>
  </w:p>
  <w:p w14:paraId="67946541" w14:textId="77777777" w:rsidR="00980BF8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794654A" wp14:editId="6794654B">
              <wp:simplePos x="0" y="0"/>
              <wp:positionH relativeFrom="margin">
                <wp:posOffset>5326380</wp:posOffset>
              </wp:positionH>
              <wp:positionV relativeFrom="bottomMargin">
                <wp:align>top</wp:align>
              </wp:positionV>
              <wp:extent cx="374015" cy="766445"/>
              <wp:effectExtent l="0" t="158115" r="0" b="153670"/>
              <wp:wrapNone/>
              <wp:docPr id="12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74015" cy="766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946556" w14:textId="77777777" w:rsidR="00980BF8" w:rsidRDefault="00000000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sz w:val="24"/>
                              <w:szCs w:val="24"/>
                            </w:rPr>
                            <w:t xml:space="preserve">Page </w:t>
                          </w:r>
                          <w:r>
                            <w:rPr>
                              <w:rFonts w:eastAsiaTheme="minorEastAsia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94654A" id="Rectangle 12" o:spid="_x0000_s1042" style="position:absolute;margin-left:419.4pt;margin-top:0;width:29.45pt;height:60.35pt;rotation:90;z-index:251660288;visibility:visible;mso-wrap-style:square;mso-wrap-distance-left:9pt;mso-wrap-distance-top:0;mso-wrap-distance-right:9pt;mso-wrap-distance-bottom:0;mso-position-horizontal:absolute;mso-position-horizontal-relative:margin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" o:allowincell="f" filled="f" stroked="f">
              <v:textbox>
                <w:txbxContent>
                  <w:p w14:paraId="67946556" w14:textId="77777777" w:rsidR="00980BF8" w:rsidRDefault="00000000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24"/>
                        <w:szCs w:val="2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24"/>
                        <w:szCs w:val="24"/>
                      </w:rPr>
                      <w:t xml:space="preserve">Page </w:t>
                    </w:r>
                    <w:r>
                      <w:rPr>
                        <w:rFonts w:eastAsiaTheme="minorEastAsia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794654C" wp14:editId="6794654D">
              <wp:simplePos x="0" y="0"/>
              <wp:positionH relativeFrom="rightMargin">
                <wp:posOffset>-5734050</wp:posOffset>
              </wp:positionH>
              <wp:positionV relativeFrom="margin">
                <wp:posOffset>9040495</wp:posOffset>
              </wp:positionV>
              <wp:extent cx="523875" cy="2183130"/>
              <wp:effectExtent l="0" t="791527" r="0" b="799148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523875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946557" w14:textId="77777777" w:rsidR="00980BF8" w:rsidRDefault="00000000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794654C" id="Rectangle 10" o:spid="_x0000_s1043" style="position:absolute;margin-left:-451.5pt;margin-top:711.85pt;width:41.25pt;height:171.9pt;rotation:90;z-index:25165926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" o:allowincell="f" filled="f" stroked="f">
              <v:textbox style="mso-fit-shape-to-text:t">
                <w:txbxContent>
                  <w:p w14:paraId="67946557" w14:textId="77777777" w:rsidR="00980BF8" w:rsidRDefault="00000000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tab/>
    </w:r>
    <w:r>
      <w:tab/>
    </w:r>
  </w:p>
  <w:p w14:paraId="67946542" w14:textId="77777777" w:rsidR="00980BF8" w:rsidRDefault="00000000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794654E" wp14:editId="6794654F">
          <wp:simplePos x="0" y="0"/>
          <wp:positionH relativeFrom="column">
            <wp:posOffset>-897890</wp:posOffset>
          </wp:positionH>
          <wp:positionV relativeFrom="paragraph">
            <wp:posOffset>296545</wp:posOffset>
          </wp:positionV>
          <wp:extent cx="7559675" cy="292735"/>
          <wp:effectExtent l="0" t="0" r="317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292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72" w:type="dxa"/>
      <w:tblInd w:w="-12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72"/>
    </w:tblGrid>
    <w:tr w:rsidR="00980BF8" w14:paraId="67946545" w14:textId="77777777">
      <w:trPr>
        <w:trHeight w:val="255"/>
      </w:trPr>
      <w:tc>
        <w:tcPr>
          <w:tcW w:w="11472" w:type="dxa"/>
        </w:tcPr>
        <w:p w14:paraId="67946544" w14:textId="77777777" w:rsidR="00980BF8" w:rsidRDefault="00000000">
          <w:pPr>
            <w:spacing w:after="0"/>
            <w:rPr>
              <w:rFonts w:ascii="Poppins" w:hAnsi="Poppins" w:cs="Poppins"/>
              <w:sz w:val="14"/>
              <w:szCs w:val="14"/>
            </w:rPr>
          </w:pPr>
          <w:bookmarkStart w:id="0" w:name="_Hlk133566130"/>
          <w:r>
            <w:rPr>
              <w:rFonts w:ascii="Poppins" w:hAnsi="Poppins" w:cs="Poppins"/>
              <w:sz w:val="14"/>
              <w:szCs w:val="14"/>
            </w:rPr>
            <w:t>Rev:02</w:t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  <w:t>Issue Date: August/2024</w:t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</w:r>
          <w:r>
            <w:rPr>
              <w:rFonts w:ascii="Poppins" w:hAnsi="Poppins" w:cs="Poppins"/>
              <w:sz w:val="14"/>
              <w:szCs w:val="14"/>
            </w:rPr>
            <w:tab/>
            <w:t>UETCL/P&amp;D/HO/MGR/GR-482</w:t>
          </w:r>
        </w:p>
      </w:tc>
    </w:tr>
  </w:tbl>
  <w:bookmarkEnd w:id="0"/>
  <w:p w14:paraId="67946546" w14:textId="77777777" w:rsidR="00980BF8" w:rsidRDefault="00000000">
    <w:pPr>
      <w:tabs>
        <w:tab w:val="center" w:pos="4513"/>
        <w:tab w:val="right" w:pos="9026"/>
      </w:tabs>
      <w:rPr>
        <w:rFonts w:ascii="Poppins" w:hAnsi="Poppins" w:cs="Poppins"/>
        <w:i/>
        <w:iCs/>
        <w:sz w:val="21"/>
        <w:szCs w:val="21"/>
      </w:rPr>
    </w:pPr>
    <w:r>
      <w:rPr>
        <w:rFonts w:ascii="Poppins" w:hAnsi="Poppins" w:cs="Poppins"/>
        <w:i/>
        <w:iCs/>
        <w:color w:val="2E74B5" w:themeColor="accent5" w:themeShade="BF"/>
        <w:sz w:val="20"/>
        <w:szCs w:val="20"/>
      </w:rPr>
      <w:tab/>
      <w:t>Transmitting for Transformation</w:t>
    </w:r>
    <w:r>
      <w:rPr>
        <w:rFonts w:ascii="Poppins" w:hAnsi="Poppins" w:cs="Poppins"/>
        <w:i/>
        <w:iCs/>
        <w:color w:val="2E74B5" w:themeColor="accent5" w:themeShade="BF"/>
        <w:sz w:val="20"/>
        <w:szCs w:val="20"/>
      </w:rPr>
      <w:tab/>
    </w:r>
    <w:r>
      <w:rPr>
        <w:rFonts w:ascii="Poppins Medium" w:hAnsi="Poppins Medium" w:cs="Poppins Medium"/>
        <w:i/>
        <w:iCs/>
        <w:noProof/>
        <w:color w:val="2E74B5" w:themeColor="accent5" w:themeShade="BF"/>
        <w:sz w:val="20"/>
        <w:szCs w:val="20"/>
      </w:rPr>
      <w:drawing>
        <wp:inline distT="0" distB="0" distL="0" distR="0" wp14:anchorId="67946552" wp14:editId="67946553">
          <wp:extent cx="723265" cy="590550"/>
          <wp:effectExtent l="0" t="0" r="63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918" cy="6155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7946547" w14:textId="77777777" w:rsidR="00980BF8" w:rsidRDefault="00000000">
    <w:r>
      <w:rPr>
        <w:b/>
        <w:noProof/>
      </w:rPr>
      <w:drawing>
        <wp:anchor distT="0" distB="0" distL="114300" distR="114300" simplePos="0" relativeHeight="251661312" behindDoc="1" locked="0" layoutInCell="0" allowOverlap="1" wp14:anchorId="67946554" wp14:editId="67946555">
          <wp:simplePos x="0" y="0"/>
          <wp:positionH relativeFrom="page">
            <wp:align>left</wp:align>
          </wp:positionH>
          <wp:positionV relativeFrom="page">
            <wp:posOffset>10400030</wp:posOffset>
          </wp:positionV>
          <wp:extent cx="7574915" cy="290830"/>
          <wp:effectExtent l="0" t="0" r="6985" b="0"/>
          <wp:wrapNone/>
          <wp:docPr id="2" name="Picture 2" descr="UETCL Mem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UETCL Mem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280"/>
                  <a:stretch>
                    <a:fillRect/>
                  </a:stretch>
                </pic:blipFill>
                <pic:spPr>
                  <a:xfrm>
                    <a:off x="0" y="0"/>
                    <a:ext cx="7574943" cy="290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5D2C8" w14:textId="77777777" w:rsidR="00872A44" w:rsidRDefault="00872A44">
      <w:pPr>
        <w:spacing w:after="0"/>
      </w:pPr>
      <w:r>
        <w:separator/>
      </w:r>
    </w:p>
  </w:footnote>
  <w:footnote w:type="continuationSeparator" w:id="0">
    <w:p w14:paraId="56F0D300" w14:textId="77777777" w:rsidR="00872A44" w:rsidRDefault="00872A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9594470"/>
      <w:docPartObj>
        <w:docPartGallery w:val="AutoText"/>
      </w:docPartObj>
    </w:sdtPr>
    <w:sdtContent>
      <w:p w14:paraId="6794653D" w14:textId="77777777" w:rsidR="00980BF8" w:rsidRDefault="00000000">
        <w:pPr>
          <w:pStyle w:val="Header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46543" w14:textId="77777777" w:rsidR="00980BF8" w:rsidRDefault="00000000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67946550" wp14:editId="67946551">
          <wp:simplePos x="0" y="0"/>
          <wp:positionH relativeFrom="margin">
            <wp:align>left</wp:align>
          </wp:positionH>
          <wp:positionV relativeFrom="paragraph">
            <wp:posOffset>-240030</wp:posOffset>
          </wp:positionV>
          <wp:extent cx="730250" cy="666750"/>
          <wp:effectExtent l="0" t="0" r="0" b="0"/>
          <wp:wrapThrough wrapText="bothSides">
            <wp:wrapPolygon edited="0">
              <wp:start x="0" y="0"/>
              <wp:lineTo x="0" y="20983"/>
              <wp:lineTo x="20849" y="20983"/>
              <wp:lineTo x="20849" y="0"/>
              <wp:lineTo x="0" y="0"/>
            </wp:wrapPolygon>
          </wp:wrapThrough>
          <wp:docPr id="6" name="Picture 1" descr="A logo with a picture of power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A logo with a picture of power line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2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2D10"/>
    <w:multiLevelType w:val="hybridMultilevel"/>
    <w:tmpl w:val="E85CC48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A4B25"/>
    <w:multiLevelType w:val="multilevel"/>
    <w:tmpl w:val="37EA4B25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D24EB"/>
    <w:multiLevelType w:val="hybridMultilevel"/>
    <w:tmpl w:val="E92CF74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D4A89"/>
    <w:multiLevelType w:val="hybridMultilevel"/>
    <w:tmpl w:val="3BB04F02"/>
    <w:lvl w:ilvl="0" w:tplc="D5C8F7F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111BA"/>
    <w:multiLevelType w:val="hybridMultilevel"/>
    <w:tmpl w:val="5C4A0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05A87"/>
    <w:multiLevelType w:val="hybridMultilevel"/>
    <w:tmpl w:val="E7C03B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5113459">
    <w:abstractNumId w:val="1"/>
  </w:num>
  <w:num w:numId="2" w16cid:durableId="1252423052">
    <w:abstractNumId w:val="0"/>
  </w:num>
  <w:num w:numId="3" w16cid:durableId="1385175007">
    <w:abstractNumId w:val="4"/>
  </w:num>
  <w:num w:numId="4" w16cid:durableId="1499152703">
    <w:abstractNumId w:val="2"/>
  </w:num>
  <w:num w:numId="5" w16cid:durableId="535579514">
    <w:abstractNumId w:val="3"/>
  </w:num>
  <w:num w:numId="6" w16cid:durableId="1159464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8A"/>
    <w:rsid w:val="00021784"/>
    <w:rsid w:val="00024388"/>
    <w:rsid w:val="00026D04"/>
    <w:rsid w:val="000366C2"/>
    <w:rsid w:val="0003771E"/>
    <w:rsid w:val="000463D7"/>
    <w:rsid w:val="00051A99"/>
    <w:rsid w:val="00051ABC"/>
    <w:rsid w:val="000569D9"/>
    <w:rsid w:val="00056F3F"/>
    <w:rsid w:val="00072DCC"/>
    <w:rsid w:val="00075D64"/>
    <w:rsid w:val="0008145D"/>
    <w:rsid w:val="000832F2"/>
    <w:rsid w:val="000848D0"/>
    <w:rsid w:val="00097CF6"/>
    <w:rsid w:val="000A5BE9"/>
    <w:rsid w:val="000C60E0"/>
    <w:rsid w:val="000D75B3"/>
    <w:rsid w:val="000D791B"/>
    <w:rsid w:val="000E5E3E"/>
    <w:rsid w:val="000F58EF"/>
    <w:rsid w:val="000F5E22"/>
    <w:rsid w:val="001079D9"/>
    <w:rsid w:val="0011308D"/>
    <w:rsid w:val="00125487"/>
    <w:rsid w:val="00125C11"/>
    <w:rsid w:val="001348A6"/>
    <w:rsid w:val="001363DD"/>
    <w:rsid w:val="001618F8"/>
    <w:rsid w:val="001758CE"/>
    <w:rsid w:val="00175E68"/>
    <w:rsid w:val="00191D3A"/>
    <w:rsid w:val="00197399"/>
    <w:rsid w:val="001A543F"/>
    <w:rsid w:val="001B5706"/>
    <w:rsid w:val="001C6A03"/>
    <w:rsid w:val="001C6EE3"/>
    <w:rsid w:val="001D512B"/>
    <w:rsid w:val="001D6387"/>
    <w:rsid w:val="001E4BB5"/>
    <w:rsid w:val="001E6F3C"/>
    <w:rsid w:val="0021482F"/>
    <w:rsid w:val="00217B72"/>
    <w:rsid w:val="00236C50"/>
    <w:rsid w:val="00247772"/>
    <w:rsid w:val="00251E90"/>
    <w:rsid w:val="00254BDD"/>
    <w:rsid w:val="00270C5E"/>
    <w:rsid w:val="002711AE"/>
    <w:rsid w:val="002818B7"/>
    <w:rsid w:val="00291C31"/>
    <w:rsid w:val="00295C90"/>
    <w:rsid w:val="002962B7"/>
    <w:rsid w:val="002A305D"/>
    <w:rsid w:val="002A3FAF"/>
    <w:rsid w:val="002A4E0D"/>
    <w:rsid w:val="002B2BBC"/>
    <w:rsid w:val="002B6672"/>
    <w:rsid w:val="002C7A5B"/>
    <w:rsid w:val="002E71DB"/>
    <w:rsid w:val="002F4D0A"/>
    <w:rsid w:val="00310F2C"/>
    <w:rsid w:val="00312F47"/>
    <w:rsid w:val="003138BE"/>
    <w:rsid w:val="00314AB4"/>
    <w:rsid w:val="0032267D"/>
    <w:rsid w:val="00331BE1"/>
    <w:rsid w:val="003353F8"/>
    <w:rsid w:val="00357AAE"/>
    <w:rsid w:val="0036590C"/>
    <w:rsid w:val="0037117F"/>
    <w:rsid w:val="00372C97"/>
    <w:rsid w:val="0038267B"/>
    <w:rsid w:val="0039140E"/>
    <w:rsid w:val="0039190E"/>
    <w:rsid w:val="003A21D1"/>
    <w:rsid w:val="003A35C9"/>
    <w:rsid w:val="003A45D2"/>
    <w:rsid w:val="003E070D"/>
    <w:rsid w:val="003F31FF"/>
    <w:rsid w:val="003F4232"/>
    <w:rsid w:val="003F7251"/>
    <w:rsid w:val="0041546E"/>
    <w:rsid w:val="0043567D"/>
    <w:rsid w:val="004405DA"/>
    <w:rsid w:val="00451836"/>
    <w:rsid w:val="004729A3"/>
    <w:rsid w:val="00491FDB"/>
    <w:rsid w:val="00496975"/>
    <w:rsid w:val="00496EC7"/>
    <w:rsid w:val="004A1A38"/>
    <w:rsid w:val="004B6212"/>
    <w:rsid w:val="004B7A40"/>
    <w:rsid w:val="004C16A4"/>
    <w:rsid w:val="004C225B"/>
    <w:rsid w:val="004C33F5"/>
    <w:rsid w:val="004C70F2"/>
    <w:rsid w:val="004D37C2"/>
    <w:rsid w:val="004E12A3"/>
    <w:rsid w:val="004E20D9"/>
    <w:rsid w:val="005016EE"/>
    <w:rsid w:val="00512FE2"/>
    <w:rsid w:val="00521EE5"/>
    <w:rsid w:val="00524ECE"/>
    <w:rsid w:val="00531C99"/>
    <w:rsid w:val="00533C0D"/>
    <w:rsid w:val="00534D82"/>
    <w:rsid w:val="00540FBA"/>
    <w:rsid w:val="00545B3C"/>
    <w:rsid w:val="00563B06"/>
    <w:rsid w:val="005658F5"/>
    <w:rsid w:val="00566446"/>
    <w:rsid w:val="005707B2"/>
    <w:rsid w:val="00570EEB"/>
    <w:rsid w:val="0057266D"/>
    <w:rsid w:val="005739B2"/>
    <w:rsid w:val="00583B73"/>
    <w:rsid w:val="005862F4"/>
    <w:rsid w:val="005912B8"/>
    <w:rsid w:val="005A2C6C"/>
    <w:rsid w:val="005B3FB1"/>
    <w:rsid w:val="005C0E7A"/>
    <w:rsid w:val="005C330F"/>
    <w:rsid w:val="005C4A7A"/>
    <w:rsid w:val="005C58B5"/>
    <w:rsid w:val="005D4215"/>
    <w:rsid w:val="005D6CED"/>
    <w:rsid w:val="005D7E50"/>
    <w:rsid w:val="005E1328"/>
    <w:rsid w:val="005E33A6"/>
    <w:rsid w:val="00600CFB"/>
    <w:rsid w:val="006071A6"/>
    <w:rsid w:val="00610D7E"/>
    <w:rsid w:val="0061274F"/>
    <w:rsid w:val="0061490A"/>
    <w:rsid w:val="006169C4"/>
    <w:rsid w:val="00624AF2"/>
    <w:rsid w:val="00625F4F"/>
    <w:rsid w:val="00626E35"/>
    <w:rsid w:val="0063039D"/>
    <w:rsid w:val="006432B0"/>
    <w:rsid w:val="006604B4"/>
    <w:rsid w:val="00660D0A"/>
    <w:rsid w:val="006660B3"/>
    <w:rsid w:val="00682329"/>
    <w:rsid w:val="0069472A"/>
    <w:rsid w:val="006A0649"/>
    <w:rsid w:val="006A2760"/>
    <w:rsid w:val="006A3CB1"/>
    <w:rsid w:val="006B507C"/>
    <w:rsid w:val="006C286A"/>
    <w:rsid w:val="006C69CF"/>
    <w:rsid w:val="006D099C"/>
    <w:rsid w:val="006D0BDA"/>
    <w:rsid w:val="006E1FB8"/>
    <w:rsid w:val="006E2B62"/>
    <w:rsid w:val="006E774A"/>
    <w:rsid w:val="006F77D2"/>
    <w:rsid w:val="007016BC"/>
    <w:rsid w:val="00701A50"/>
    <w:rsid w:val="0072019D"/>
    <w:rsid w:val="00724675"/>
    <w:rsid w:val="007263D6"/>
    <w:rsid w:val="007316AE"/>
    <w:rsid w:val="0073278F"/>
    <w:rsid w:val="007447D6"/>
    <w:rsid w:val="00747051"/>
    <w:rsid w:val="0076570A"/>
    <w:rsid w:val="00767796"/>
    <w:rsid w:val="00767A79"/>
    <w:rsid w:val="0077160D"/>
    <w:rsid w:val="00777887"/>
    <w:rsid w:val="00781279"/>
    <w:rsid w:val="007909D5"/>
    <w:rsid w:val="007951F8"/>
    <w:rsid w:val="007A018C"/>
    <w:rsid w:val="007A083B"/>
    <w:rsid w:val="007A1217"/>
    <w:rsid w:val="007B6431"/>
    <w:rsid w:val="007C4152"/>
    <w:rsid w:val="007C416A"/>
    <w:rsid w:val="007E142E"/>
    <w:rsid w:val="007F010A"/>
    <w:rsid w:val="007F2A79"/>
    <w:rsid w:val="007F623E"/>
    <w:rsid w:val="008071BE"/>
    <w:rsid w:val="00813F81"/>
    <w:rsid w:val="008151F7"/>
    <w:rsid w:val="00821F94"/>
    <w:rsid w:val="00822EF3"/>
    <w:rsid w:val="008310AF"/>
    <w:rsid w:val="008348D9"/>
    <w:rsid w:val="008514D4"/>
    <w:rsid w:val="00853038"/>
    <w:rsid w:val="00853811"/>
    <w:rsid w:val="00856D72"/>
    <w:rsid w:val="00856EDA"/>
    <w:rsid w:val="00860126"/>
    <w:rsid w:val="00862EE7"/>
    <w:rsid w:val="00870FBB"/>
    <w:rsid w:val="00872A44"/>
    <w:rsid w:val="00873F33"/>
    <w:rsid w:val="00874337"/>
    <w:rsid w:val="008863DE"/>
    <w:rsid w:val="00886C8C"/>
    <w:rsid w:val="00894932"/>
    <w:rsid w:val="008967F2"/>
    <w:rsid w:val="008A51DD"/>
    <w:rsid w:val="008B3C2F"/>
    <w:rsid w:val="008D2230"/>
    <w:rsid w:val="008E1E82"/>
    <w:rsid w:val="00905A4B"/>
    <w:rsid w:val="00905F35"/>
    <w:rsid w:val="009107B0"/>
    <w:rsid w:val="0091789E"/>
    <w:rsid w:val="00922BD0"/>
    <w:rsid w:val="00923256"/>
    <w:rsid w:val="00925856"/>
    <w:rsid w:val="00931540"/>
    <w:rsid w:val="0093265F"/>
    <w:rsid w:val="009420AC"/>
    <w:rsid w:val="009420B7"/>
    <w:rsid w:val="00943D21"/>
    <w:rsid w:val="009477BA"/>
    <w:rsid w:val="00947CFF"/>
    <w:rsid w:val="009563D4"/>
    <w:rsid w:val="00980BF8"/>
    <w:rsid w:val="00982C82"/>
    <w:rsid w:val="009A53E1"/>
    <w:rsid w:val="009A7D30"/>
    <w:rsid w:val="009D4E15"/>
    <w:rsid w:val="009D6F71"/>
    <w:rsid w:val="00A0421D"/>
    <w:rsid w:val="00A10531"/>
    <w:rsid w:val="00A1218A"/>
    <w:rsid w:val="00A2062C"/>
    <w:rsid w:val="00A260E4"/>
    <w:rsid w:val="00A47E03"/>
    <w:rsid w:val="00A53631"/>
    <w:rsid w:val="00A63A14"/>
    <w:rsid w:val="00A741BD"/>
    <w:rsid w:val="00A75324"/>
    <w:rsid w:val="00A75440"/>
    <w:rsid w:val="00A823C8"/>
    <w:rsid w:val="00A92389"/>
    <w:rsid w:val="00A925CE"/>
    <w:rsid w:val="00AA62E7"/>
    <w:rsid w:val="00AA7A4F"/>
    <w:rsid w:val="00AB739B"/>
    <w:rsid w:val="00AC5BEB"/>
    <w:rsid w:val="00AC5D94"/>
    <w:rsid w:val="00AC6D9F"/>
    <w:rsid w:val="00AD2D28"/>
    <w:rsid w:val="00AD5FC7"/>
    <w:rsid w:val="00AF415A"/>
    <w:rsid w:val="00AF56B1"/>
    <w:rsid w:val="00B04F4E"/>
    <w:rsid w:val="00B22943"/>
    <w:rsid w:val="00B23E1A"/>
    <w:rsid w:val="00B24D12"/>
    <w:rsid w:val="00B30D82"/>
    <w:rsid w:val="00B3262F"/>
    <w:rsid w:val="00B37B42"/>
    <w:rsid w:val="00B54BD1"/>
    <w:rsid w:val="00B54D19"/>
    <w:rsid w:val="00B576AF"/>
    <w:rsid w:val="00B61255"/>
    <w:rsid w:val="00B72850"/>
    <w:rsid w:val="00B7324D"/>
    <w:rsid w:val="00B768EB"/>
    <w:rsid w:val="00B77BE5"/>
    <w:rsid w:val="00B821F7"/>
    <w:rsid w:val="00B97F6C"/>
    <w:rsid w:val="00BA3645"/>
    <w:rsid w:val="00BA6CDE"/>
    <w:rsid w:val="00BD2628"/>
    <w:rsid w:val="00BD2C9D"/>
    <w:rsid w:val="00BD716A"/>
    <w:rsid w:val="00BD7D8A"/>
    <w:rsid w:val="00BD7FDC"/>
    <w:rsid w:val="00BE0ACE"/>
    <w:rsid w:val="00BE5A0F"/>
    <w:rsid w:val="00C03EB6"/>
    <w:rsid w:val="00C13DB7"/>
    <w:rsid w:val="00C15A86"/>
    <w:rsid w:val="00C2766D"/>
    <w:rsid w:val="00C31389"/>
    <w:rsid w:val="00C327D8"/>
    <w:rsid w:val="00C35074"/>
    <w:rsid w:val="00C37699"/>
    <w:rsid w:val="00C421A2"/>
    <w:rsid w:val="00C51A62"/>
    <w:rsid w:val="00C579E0"/>
    <w:rsid w:val="00C61934"/>
    <w:rsid w:val="00C750B9"/>
    <w:rsid w:val="00C77BB8"/>
    <w:rsid w:val="00C84807"/>
    <w:rsid w:val="00C923E9"/>
    <w:rsid w:val="00C9366B"/>
    <w:rsid w:val="00CA6004"/>
    <w:rsid w:val="00CB0DC4"/>
    <w:rsid w:val="00CC1E55"/>
    <w:rsid w:val="00CD64F2"/>
    <w:rsid w:val="00CE057B"/>
    <w:rsid w:val="00CE0E85"/>
    <w:rsid w:val="00D0001F"/>
    <w:rsid w:val="00D05203"/>
    <w:rsid w:val="00D131DC"/>
    <w:rsid w:val="00D13EA6"/>
    <w:rsid w:val="00D22C74"/>
    <w:rsid w:val="00D318D6"/>
    <w:rsid w:val="00D435C9"/>
    <w:rsid w:val="00D443F4"/>
    <w:rsid w:val="00D647AB"/>
    <w:rsid w:val="00D71DDF"/>
    <w:rsid w:val="00D74AD2"/>
    <w:rsid w:val="00D758F2"/>
    <w:rsid w:val="00D75DD3"/>
    <w:rsid w:val="00D84B55"/>
    <w:rsid w:val="00DA024F"/>
    <w:rsid w:val="00DA26EF"/>
    <w:rsid w:val="00DA4506"/>
    <w:rsid w:val="00DB0095"/>
    <w:rsid w:val="00DB5E36"/>
    <w:rsid w:val="00DC38DB"/>
    <w:rsid w:val="00DD4BF8"/>
    <w:rsid w:val="00DD6C04"/>
    <w:rsid w:val="00DE1AAA"/>
    <w:rsid w:val="00DF12D7"/>
    <w:rsid w:val="00DF5D1E"/>
    <w:rsid w:val="00E03600"/>
    <w:rsid w:val="00E03CFA"/>
    <w:rsid w:val="00E03EBF"/>
    <w:rsid w:val="00E04539"/>
    <w:rsid w:val="00E10B26"/>
    <w:rsid w:val="00E1749A"/>
    <w:rsid w:val="00E4390D"/>
    <w:rsid w:val="00E44F85"/>
    <w:rsid w:val="00E53553"/>
    <w:rsid w:val="00E6425E"/>
    <w:rsid w:val="00E64319"/>
    <w:rsid w:val="00E70F71"/>
    <w:rsid w:val="00E71E78"/>
    <w:rsid w:val="00E72031"/>
    <w:rsid w:val="00E72CC3"/>
    <w:rsid w:val="00E76F0F"/>
    <w:rsid w:val="00E83E53"/>
    <w:rsid w:val="00EA2DCF"/>
    <w:rsid w:val="00EA3C34"/>
    <w:rsid w:val="00EB2AC6"/>
    <w:rsid w:val="00EB7B5D"/>
    <w:rsid w:val="00EC0C0D"/>
    <w:rsid w:val="00ED1B52"/>
    <w:rsid w:val="00ED3008"/>
    <w:rsid w:val="00EE5206"/>
    <w:rsid w:val="00EE5B30"/>
    <w:rsid w:val="00EF01A4"/>
    <w:rsid w:val="00EF4CC5"/>
    <w:rsid w:val="00F048E4"/>
    <w:rsid w:val="00F04905"/>
    <w:rsid w:val="00F16E9C"/>
    <w:rsid w:val="00F25753"/>
    <w:rsid w:val="00F3176B"/>
    <w:rsid w:val="00F322DD"/>
    <w:rsid w:val="00F403F9"/>
    <w:rsid w:val="00F44D14"/>
    <w:rsid w:val="00F51B51"/>
    <w:rsid w:val="00F64E3B"/>
    <w:rsid w:val="00F7458F"/>
    <w:rsid w:val="00F87ABD"/>
    <w:rsid w:val="00F92B3A"/>
    <w:rsid w:val="00F93CE8"/>
    <w:rsid w:val="00F97B85"/>
    <w:rsid w:val="00FA0F5E"/>
    <w:rsid w:val="00FA5CF6"/>
    <w:rsid w:val="00FB1DF4"/>
    <w:rsid w:val="00FB67D5"/>
    <w:rsid w:val="00FC4177"/>
    <w:rsid w:val="00FC49C0"/>
    <w:rsid w:val="00FD27B7"/>
    <w:rsid w:val="2F79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67946506"/>
  <w15:docId w15:val="{2FB2C1B0-41ED-4237-BEF1-F9D869C18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6EE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  <w:lang w:val="en-US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7F2A79"/>
    <w:pPr>
      <w:spacing w:after="0" w:line="240" w:lineRule="auto"/>
      <w:ind w:right="29"/>
      <w:jc w:val="center"/>
    </w:pPr>
    <w:rPr>
      <w:rFonts w:ascii="Times New Roman" w:eastAsia="Times New Roman" w:hAnsi="Times New Roman" w:cs="Times New Roman"/>
      <w:b/>
      <w:bCs/>
      <w:sz w:val="48"/>
      <w:szCs w:val="12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7F2A79"/>
    <w:rPr>
      <w:rFonts w:ascii="Times New Roman" w:eastAsia="Times New Roman" w:hAnsi="Times New Roman" w:cs="Times New Roman"/>
      <w:b/>
      <w:bCs/>
      <w:sz w:val="48"/>
      <w:szCs w:val="12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6E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ppda.go.u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mbka\AppData\Local\Microsoft\Windows\INetCache\Content.Outlook\XMPNPY0S\Doc_them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0BF28F98B3FB47BB5E53EBF9A85116" ma:contentTypeVersion="0" ma:contentTypeDescription="Create a new document." ma:contentTypeScope="" ma:versionID="3462a696196c2b404863cbf77fc1f14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13912A94-1E80-43BA-9609-AD31C32C08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6EFBCD-223B-4224-B4EC-CD14C93C74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7AE08F-BCF3-41AF-A8A6-17C1958EAC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F59B16-1D32-41EE-B4B9-FB7239533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Doc_theme2</Template>
  <TotalTime>334</TotalTime>
  <Pages>4</Pages>
  <Words>799</Words>
  <Characters>4539</Characters>
  <Application>Microsoft Office Word</Application>
  <DocSecurity>0</DocSecurity>
  <Lines>206</Lines>
  <Paragraphs>97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Jeremy Mujuni</dc:creator>
  <cp:lastModifiedBy>Provia Musiime</cp:lastModifiedBy>
  <cp:revision>131</cp:revision>
  <cp:lastPrinted>2025-09-24T13:06:00Z</cp:lastPrinted>
  <dcterms:created xsi:type="dcterms:W3CDTF">2024-11-05T09:03:00Z</dcterms:created>
  <dcterms:modified xsi:type="dcterms:W3CDTF">2025-10-15T11:53:00Z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ad099acdc318cfe809ed2a127a6b81734ea72ea3a615beef15794e5fe411c588</vt:lpwstr>
  </property>
  <property fmtid="{D5CDD505-2E9C-101B-9397-08002B2CF9AE}" pid="3" name="ContentTypeId">
    <vt:lpwstr>0x010100870BF28F98B3FB47BB5E53EBF9A85116</vt:lpwstr>
  </property>
  <property fmtid="{D5CDD505-2E9C-101B-9397-08002B2CF9AE}" pid="4" name="KSOProductBuildVer">
    <vt:lpwstr>2057-12.2.0.21931</vt:lpwstr>
  </property>
  <property fmtid="{D5CDD505-2E9C-101B-9397-08002B2CF9AE}" pid="5" name="ICV">
    <vt:lpwstr>DC69B3D306FF46C8BC5FEAA3B705FFFB_12</vt:lpwstr>
  </property>
</Properties>
</file>